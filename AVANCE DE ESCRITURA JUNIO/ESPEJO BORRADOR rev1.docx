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6977282"/>
    <w:bookmarkEnd w:id="0"/>
    <w:p w14:paraId="4C22E5BA" w14:textId="1C111971" w:rsidR="00EE64F3" w:rsidRPr="00AF58A6" w:rsidRDefault="00000000" w:rsidP="00AF58A6">
      <w:pPr>
        <w:pStyle w:val="Compact"/>
        <w:rPr>
          <w:rStyle w:val="EntidadacadmicaCar"/>
          <w:lang w:val="es-MX"/>
        </w:rPr>
      </w:pPr>
      <w:sdt>
        <w:sdtPr>
          <w:rPr>
            <w:rStyle w:val="EntidadacadmicaCar"/>
          </w:rPr>
          <w:alias w:val="Entidad académica"/>
          <w:tag w:val="Entidad académica"/>
          <w:id w:val="230349942"/>
          <w:placeholder>
            <w:docPart w:val="DD86B3D0AE7B4FFC829BB89A16D853E6"/>
          </w:placeholder>
        </w:sdtPr>
        <w:sdtEndPr>
          <w:rPr>
            <w:rStyle w:val="Fuentedeprrafopredeter"/>
            <w:rFonts w:asciiTheme="minorHAnsi" w:hAnsiTheme="minorHAnsi"/>
            <w:b w:val="0"/>
            <w:sz w:val="20"/>
          </w:rPr>
        </w:sdtEndPr>
        <w:sdtContent>
          <w:r w:rsidR="00621648" w:rsidRPr="00AF58A6">
            <w:rPr>
              <w:rStyle w:val="EntidadacadmicaCar"/>
              <w:lang w:val="es-MX"/>
            </w:rPr>
            <w:t>Instituto de Investigaci</w:t>
          </w:r>
          <w:r w:rsidR="00B213C7" w:rsidRPr="00AF58A6">
            <w:rPr>
              <w:rStyle w:val="EntidadacadmicaCar"/>
              <w:lang w:val="es-MX"/>
            </w:rPr>
            <w:t>o</w:t>
          </w:r>
          <w:r w:rsidR="00621648" w:rsidRPr="00AF58A6">
            <w:rPr>
              <w:rStyle w:val="EntidadacadmicaCar"/>
              <w:lang w:val="es-MX"/>
            </w:rPr>
            <w:t>n</w:t>
          </w:r>
          <w:r w:rsidR="00B213C7" w:rsidRPr="00AF58A6">
            <w:rPr>
              <w:rStyle w:val="EntidadacadmicaCar"/>
              <w:lang w:val="es-MX"/>
            </w:rPr>
            <w:t>es</w:t>
          </w:r>
          <w:r w:rsidR="00621648" w:rsidRPr="00AF58A6">
            <w:rPr>
              <w:rStyle w:val="EntidadacadmicaCar"/>
              <w:lang w:val="es-MX"/>
            </w:rPr>
            <w:t xml:space="preserve"> en Inteligencia Artificial</w:t>
          </w:r>
        </w:sdtContent>
      </w:sdt>
    </w:p>
    <w:p w14:paraId="71D3E456" w14:textId="77777777" w:rsidR="00EE64F3" w:rsidRDefault="00EE64F3" w:rsidP="00C75724">
      <w:pPr>
        <w:spacing w:after="0" w:line="200" w:lineRule="exact"/>
        <w:jc w:val="right"/>
        <w:rPr>
          <w:rStyle w:val="NombredeDependenciaCar"/>
          <w:b/>
        </w:rPr>
      </w:pPr>
    </w:p>
    <w:p w14:paraId="68EBBA4A" w14:textId="57EB0CF0" w:rsidR="00403A64" w:rsidRDefault="00C24D2B" w:rsidP="00C75724">
      <w:pPr>
        <w:spacing w:after="0" w:line="200" w:lineRule="exact"/>
        <w:jc w:val="right"/>
        <w:rPr>
          <w:rFonts w:eastAsia="Times New Roman" w:cs="Times New Roman"/>
          <w:b/>
          <w:sz w:val="16"/>
        </w:rPr>
      </w:pPr>
      <w:r w:rsidRPr="00C172A2">
        <w:rPr>
          <w:rStyle w:val="NombredeDependenciaCar"/>
          <w:b/>
          <w:sz w:val="18"/>
          <w:szCs w:val="18"/>
        </w:rPr>
        <w:t>Región</w:t>
      </w:r>
      <w:r>
        <w:rPr>
          <w:rStyle w:val="NombredeDependenciaCar"/>
          <w:b/>
        </w:rPr>
        <w:t xml:space="preserve"> </w:t>
      </w:r>
      <w:sdt>
        <w:sdtPr>
          <w:rPr>
            <w:rFonts w:eastAsia="Times New Roman" w:cs="Times New Roman"/>
            <w:b/>
            <w:sz w:val="16"/>
          </w:rPr>
          <w:alias w:val="Región"/>
          <w:tag w:val="Región"/>
          <w:id w:val="264900602"/>
          <w:placeholder>
            <w:docPart w:val="9AE6C7A2E6C6482A9222D8270BB754CC"/>
          </w:placeholder>
        </w:sdtPr>
        <w:sdtContent>
          <w:sdt>
            <w:sdtPr>
              <w:rPr>
                <w:rStyle w:val="ReginCar"/>
                <w:rFonts w:eastAsiaTheme="minorEastAsia"/>
              </w:rPr>
              <w:alias w:val="Región"/>
              <w:tag w:val="Región"/>
              <w:id w:val="1087581704"/>
              <w:placeholder>
                <w:docPart w:val="941F8B49ED904DD6A3AC16BCF7933DE2"/>
              </w:placeholder>
              <w:dropDownList>
                <w:listItem w:displayText="Seleccione la región" w:value="Seleccione la región"/>
                <w:listItem w:displayText="Xalapa" w:value="Xalapa"/>
                <w:listItem w:displayText="Veracruz" w:value="Veracruz"/>
                <w:listItem w:displayText="Orizaba-Córdoba" w:value="Orizaba-Córdoba"/>
                <w:listItem w:displayText="Coatzacoalcos-Minatitlán" w:value="Coatzacoalcos-Minatitlán"/>
                <w:listItem w:displayText="Poza Rica-Tuxpan" w:value="Poza Rica-Tuxpan"/>
              </w:dropDownList>
            </w:sdtPr>
            <w:sdtContent>
              <w:r w:rsidR="00784CAA">
                <w:rPr>
                  <w:rStyle w:val="ReginCar"/>
                  <w:rFonts w:eastAsiaTheme="minorEastAsia"/>
                </w:rPr>
                <w:t>Xalapa</w:t>
              </w:r>
            </w:sdtContent>
          </w:sdt>
        </w:sdtContent>
      </w:sdt>
    </w:p>
    <w:p w14:paraId="36569D3F" w14:textId="77777777" w:rsidR="00EE64F3" w:rsidRDefault="00EE64F3" w:rsidP="00C75724">
      <w:pPr>
        <w:spacing w:after="0" w:line="200" w:lineRule="exact"/>
        <w:jc w:val="right"/>
      </w:pPr>
    </w:p>
    <w:p w14:paraId="33DB5719" w14:textId="77777777" w:rsidR="007F3DD1" w:rsidRDefault="007F3DD1" w:rsidP="00C75724">
      <w:pPr>
        <w:spacing w:after="0" w:line="200" w:lineRule="exact"/>
        <w:jc w:val="right"/>
      </w:pPr>
    </w:p>
    <w:sdt>
      <w:sdtPr>
        <w:rPr>
          <w:rStyle w:val="ProgramaeducativoCar"/>
        </w:rPr>
        <w:alias w:val="Programa educativo"/>
        <w:tag w:val="Programa educativo"/>
        <w:id w:val="732824251"/>
        <w:placeholder>
          <w:docPart w:val="C2058E3E6A024151BB7F633C4112B766"/>
        </w:placeholder>
      </w:sdtPr>
      <w:sdtEndPr>
        <w:rPr>
          <w:rStyle w:val="Fuentedeprrafopredeter"/>
          <w:rFonts w:asciiTheme="minorHAnsi" w:hAnsiTheme="minorHAnsi"/>
          <w:sz w:val="22"/>
        </w:rPr>
      </w:sdtEndPr>
      <w:sdtContent>
        <w:p w14:paraId="00A9326D" w14:textId="0BD012FE" w:rsidR="00800CE7" w:rsidRPr="00091B6B" w:rsidRDefault="00621648" w:rsidP="00091B6B">
          <w:pPr>
            <w:spacing w:after="0" w:line="240" w:lineRule="exact"/>
            <w:jc w:val="right"/>
            <w:rPr>
              <w:rStyle w:val="ProgramaeducativoCar"/>
              <w:sz w:val="24"/>
              <w:szCs w:val="24"/>
            </w:rPr>
          </w:pPr>
          <w:r>
            <w:rPr>
              <w:rStyle w:val="ProgramaeducativoCar"/>
            </w:rPr>
            <w:t>Maestría en Inteligencia Artificial</w:t>
          </w:r>
        </w:p>
      </w:sdtContent>
    </w:sdt>
    <w:p w14:paraId="760038FD" w14:textId="77777777" w:rsidR="00091B6B" w:rsidRPr="00091B6B" w:rsidRDefault="00091B6B" w:rsidP="00091B6B">
      <w:pPr>
        <w:spacing w:after="0" w:line="240" w:lineRule="exact"/>
        <w:jc w:val="right"/>
        <w:rPr>
          <w:rStyle w:val="TtulodeltrabajoCar"/>
          <w:sz w:val="24"/>
          <w:szCs w:val="24"/>
        </w:rPr>
      </w:pPr>
    </w:p>
    <w:p w14:paraId="5D291CE4" w14:textId="6BF310EE" w:rsidR="003C369A" w:rsidRPr="00AF58A6" w:rsidRDefault="00CD28F4" w:rsidP="009908F2">
      <w:pPr>
        <w:spacing w:after="0" w:line="240" w:lineRule="exact"/>
        <w:ind w:left="1418"/>
        <w:jc w:val="right"/>
        <w:rPr>
          <w:rFonts w:ascii="Gill Sans MT" w:hAnsi="Gill Sans MT"/>
          <w:b/>
          <w:bCs/>
          <w:sz w:val="28"/>
          <w:lang w:val="en-US"/>
        </w:rPr>
      </w:pPr>
      <w:r w:rsidRPr="00AF58A6">
        <w:rPr>
          <w:rFonts w:ascii="Gill Sans MT" w:hAnsi="Gill Sans MT"/>
          <w:b/>
          <w:bCs/>
          <w:sz w:val="28"/>
          <w:lang w:val="en-US"/>
        </w:rPr>
        <w:t xml:space="preserve">Genetic </w:t>
      </w:r>
      <w:proofErr w:type="gramStart"/>
      <w:r w:rsidRPr="00AF58A6">
        <w:rPr>
          <w:rFonts w:ascii="Gill Sans MT" w:hAnsi="Gill Sans MT"/>
          <w:b/>
          <w:bCs/>
          <w:sz w:val="28"/>
          <w:lang w:val="en-US"/>
        </w:rPr>
        <w:t>Non Lineal</w:t>
      </w:r>
      <w:proofErr w:type="gramEnd"/>
      <w:r w:rsidRPr="00AF58A6">
        <w:rPr>
          <w:rFonts w:ascii="Gill Sans MT" w:hAnsi="Gill Sans MT"/>
          <w:b/>
          <w:bCs/>
          <w:sz w:val="28"/>
          <w:lang w:val="en-US"/>
        </w:rPr>
        <w:t xml:space="preserve"> </w:t>
      </w:r>
      <w:proofErr w:type="spellStart"/>
      <w:r w:rsidRPr="00AF58A6">
        <w:rPr>
          <w:rFonts w:ascii="Gill Sans MT" w:hAnsi="Gill Sans MT"/>
          <w:b/>
          <w:bCs/>
          <w:sz w:val="28"/>
          <w:lang w:val="en-US"/>
        </w:rPr>
        <w:t>Polinomial</w:t>
      </w:r>
      <w:proofErr w:type="spellEnd"/>
      <w:r w:rsidRPr="00AF58A6">
        <w:rPr>
          <w:rFonts w:ascii="Gill Sans MT" w:hAnsi="Gill Sans MT"/>
          <w:b/>
          <w:bCs/>
          <w:sz w:val="28"/>
          <w:lang w:val="en-US"/>
        </w:rPr>
        <w:t xml:space="preserve"> Discriminant Analysis (GNLPDA)</w:t>
      </w:r>
    </w:p>
    <w:p w14:paraId="4F085EF2" w14:textId="4BD59E5C" w:rsidR="0005511D" w:rsidRDefault="00000000" w:rsidP="009908F2">
      <w:pPr>
        <w:spacing w:after="0" w:line="240" w:lineRule="exact"/>
        <w:ind w:left="1418"/>
        <w:jc w:val="right"/>
        <w:rPr>
          <w:rFonts w:ascii="Gill Sans MT" w:hAnsi="Gill Sans MT"/>
          <w:sz w:val="20"/>
          <w:szCs w:val="20"/>
        </w:rPr>
      </w:pPr>
      <w:sdt>
        <w:sdtPr>
          <w:rPr>
            <w:rStyle w:val="ModalidadCar"/>
          </w:rPr>
          <w:alias w:val="Modalidad"/>
          <w:tag w:val="Modalidad"/>
          <w:id w:val="445666376"/>
          <w:placeholder>
            <w:docPart w:val="3D21671CB4A04DD19D8D5E6F967B9019"/>
          </w:placeholder>
        </w:sdtPr>
        <w:sdtEndPr>
          <w:rPr>
            <w:rStyle w:val="Fuentedeprrafopredeter"/>
            <w:rFonts w:asciiTheme="minorHAnsi" w:hAnsiTheme="minorHAnsi"/>
            <w:sz w:val="22"/>
            <w:szCs w:val="20"/>
          </w:rPr>
        </w:sdtEndPr>
        <w:sdtContent>
          <w:r w:rsidR="002D17A2">
            <w:rPr>
              <w:rStyle w:val="ModalidadCar"/>
            </w:rPr>
            <w:t>Tesis</w:t>
          </w:r>
        </w:sdtContent>
      </w:sdt>
      <w:r w:rsidR="00DB72E6">
        <w:rPr>
          <w:rFonts w:ascii="Gill Sans MT" w:hAnsi="Gill Sans MT"/>
          <w:sz w:val="20"/>
          <w:szCs w:val="20"/>
        </w:rPr>
        <w:t xml:space="preserve"> </w:t>
      </w:r>
    </w:p>
    <w:p w14:paraId="263A15A7" w14:textId="77777777" w:rsidR="005261FD" w:rsidRDefault="005261FD" w:rsidP="00DB72E6">
      <w:pPr>
        <w:spacing w:after="0" w:line="240" w:lineRule="exact"/>
        <w:ind w:left="1418"/>
        <w:jc w:val="right"/>
        <w:rPr>
          <w:rStyle w:val="TtuloenCar"/>
        </w:rPr>
      </w:pPr>
    </w:p>
    <w:p w14:paraId="1D5D6676" w14:textId="78CB7717" w:rsidR="00E34ED6" w:rsidRDefault="00000000" w:rsidP="00B51802">
      <w:pPr>
        <w:spacing w:after="0" w:line="240" w:lineRule="exact"/>
        <w:ind w:left="1418"/>
        <w:jc w:val="right"/>
        <w:rPr>
          <w:rStyle w:val="PresentanCar"/>
          <w:b w:val="0"/>
          <w:szCs w:val="20"/>
        </w:rPr>
      </w:pPr>
      <w:sdt>
        <w:sdtPr>
          <w:rPr>
            <w:rStyle w:val="PresentanCar"/>
            <w:b w:val="0"/>
            <w:szCs w:val="20"/>
          </w:rPr>
          <w:alias w:val="Presenta (n)"/>
          <w:tag w:val="Presenta (n)"/>
          <w:id w:val="371591366"/>
          <w:placeholder>
            <w:docPart w:val="E5F6871909914A8B80B3294A2C5A86E3"/>
          </w:placeholder>
          <w:comboBox>
            <w:listItem w:value="Elija un elemento."/>
            <w:listItem w:displayText="Presenta:" w:value="Presenta:"/>
            <w:listItem w:displayText="Presentan:" w:value="Presentan:"/>
          </w:comboBox>
        </w:sdtPr>
        <w:sdtEndPr>
          <w:rPr>
            <w:rStyle w:val="Ttulo1Car"/>
            <w:rFonts w:eastAsiaTheme="majorEastAsia" w:cstheme="majorBidi"/>
            <w:bCs/>
            <w:sz w:val="32"/>
          </w:rPr>
        </w:sdtEndPr>
        <w:sdtContent>
          <w:r w:rsidR="00784CAA">
            <w:rPr>
              <w:rStyle w:val="PresentanCar"/>
              <w:b w:val="0"/>
              <w:szCs w:val="20"/>
            </w:rPr>
            <w:t>Presenta:</w:t>
          </w:r>
        </w:sdtContent>
      </w:sdt>
    </w:p>
    <w:sdt>
      <w:sdtPr>
        <w:rPr>
          <w:rStyle w:val="NombredellosalumnosCar"/>
        </w:rPr>
        <w:alias w:val="Nombre del (los) alumno (s)"/>
        <w:tag w:val="Nombre del (los) alumno (s)"/>
        <w:id w:val="-22872455"/>
        <w:placeholder>
          <w:docPart w:val="C83D7F652F2448DB81B400B505BED5AB"/>
        </w:placeholder>
      </w:sdtPr>
      <w:sdtEndPr>
        <w:rPr>
          <w:rStyle w:val="PresentanCar"/>
          <w:b w:val="0"/>
          <w:szCs w:val="20"/>
        </w:rPr>
      </w:sdtEndPr>
      <w:sdtContent>
        <w:p w14:paraId="23307896" w14:textId="197D5B46" w:rsidR="00B51802" w:rsidRDefault="00EA0AE0" w:rsidP="00B51802">
          <w:pPr>
            <w:spacing w:after="0" w:line="240" w:lineRule="exact"/>
            <w:ind w:left="1418"/>
            <w:jc w:val="right"/>
            <w:rPr>
              <w:rStyle w:val="PresentanCar"/>
              <w:b w:val="0"/>
              <w:szCs w:val="20"/>
            </w:rPr>
          </w:pPr>
          <w:r>
            <w:rPr>
              <w:rStyle w:val="NombredellosalumnosCar"/>
            </w:rPr>
            <w:t>Ángel García Báez</w:t>
          </w:r>
        </w:p>
      </w:sdtContent>
    </w:sdt>
    <w:p w14:paraId="158EE36B" w14:textId="77777777" w:rsidR="00B51802" w:rsidRPr="00B51802" w:rsidRDefault="00B51802" w:rsidP="00B51802">
      <w:pPr>
        <w:spacing w:after="0" w:line="240" w:lineRule="exact"/>
        <w:ind w:left="1418"/>
        <w:jc w:val="right"/>
        <w:rPr>
          <w:rFonts w:ascii="Gill Sans MT" w:hAnsi="Gill Sans MT"/>
          <w:sz w:val="20"/>
          <w:szCs w:val="20"/>
        </w:rPr>
      </w:pPr>
    </w:p>
    <w:p w14:paraId="25B739F1" w14:textId="78638F50" w:rsidR="00D656DF" w:rsidRDefault="00000000" w:rsidP="00403A64">
      <w:pPr>
        <w:spacing w:after="0" w:line="240" w:lineRule="exact"/>
        <w:jc w:val="right"/>
        <w:rPr>
          <w:rStyle w:val="AcadmicoCar"/>
        </w:rPr>
      </w:pPr>
      <w:sdt>
        <w:sdtPr>
          <w:rPr>
            <w:rStyle w:val="AcadmicoaCar"/>
          </w:rPr>
          <w:alias w:val="Tipo participación académico (a)"/>
          <w:tag w:val="Tipo participación académico (a)"/>
          <w:id w:val="-1692294884"/>
          <w:placeholder>
            <w:docPart w:val="9599AD766A9F4C068385A09BCCAE5522"/>
          </w:placeholder>
        </w:sdtPr>
        <w:sdtEndPr>
          <w:rPr>
            <w:rStyle w:val="AcadmicoCar"/>
          </w:rPr>
        </w:sdtEndPr>
        <w:sdtContent>
          <w:r w:rsidR="00EA0AE0">
            <w:rPr>
              <w:rStyle w:val="AcadmicoaCar"/>
            </w:rPr>
            <w:t>Director</w:t>
          </w:r>
        </w:sdtContent>
      </w:sdt>
      <w:r w:rsidR="00103EB0">
        <w:rPr>
          <w:rStyle w:val="AcadmicoaCar"/>
        </w:rPr>
        <w:t>:</w:t>
      </w:r>
    </w:p>
    <w:sdt>
      <w:sdtPr>
        <w:rPr>
          <w:rStyle w:val="NombredelacadmicoaCar"/>
        </w:rPr>
        <w:alias w:val="Nombre del académico"/>
        <w:tag w:val="Nombre del académico"/>
        <w:id w:val="-942835197"/>
        <w:placeholder>
          <w:docPart w:val="85C417D1F4674B0EB0F2D62EDC9EE3F6"/>
        </w:placeholder>
      </w:sdtPr>
      <w:sdtEndPr>
        <w:rPr>
          <w:rStyle w:val="AcadmicoCar"/>
        </w:rPr>
      </w:sdtEndPr>
      <w:sdtContent>
        <w:p w14:paraId="0136A3A1" w14:textId="5D59AF15" w:rsidR="00D656DF" w:rsidRDefault="00EA0AE0" w:rsidP="00610311">
          <w:pPr>
            <w:spacing w:after="0" w:line="240" w:lineRule="exact"/>
            <w:jc w:val="right"/>
            <w:rPr>
              <w:rStyle w:val="NombredelacadmicoaCar"/>
            </w:rPr>
          </w:pPr>
          <w:r>
            <w:rPr>
              <w:rStyle w:val="NombredelacadmicoaCar"/>
            </w:rPr>
            <w:t xml:space="preserve">Dr. </w:t>
          </w:r>
          <w:r w:rsidR="008A1D83">
            <w:rPr>
              <w:rStyle w:val="NombredelacadmicoaCar"/>
            </w:rPr>
            <w:t>Héctor Gabriel Acosta Mesa</w:t>
          </w:r>
        </w:p>
      </w:sdtContent>
    </w:sdt>
    <w:p w14:paraId="4793F05B" w14:textId="35AE3C7A" w:rsidR="00EA0AE0" w:rsidRDefault="00412729" w:rsidP="00610311">
      <w:pPr>
        <w:spacing w:after="0" w:line="240" w:lineRule="exact"/>
        <w:jc w:val="right"/>
        <w:rPr>
          <w:rStyle w:val="AcadmicoCar"/>
        </w:rPr>
      </w:pPr>
      <w:r>
        <w:rPr>
          <w:rStyle w:val="AcadmicoCar"/>
        </w:rPr>
        <w:t>Codirectora:</w:t>
      </w:r>
    </w:p>
    <w:p w14:paraId="5911CC89" w14:textId="40DB7FDF" w:rsidR="00412729" w:rsidRDefault="00412729" w:rsidP="00610311">
      <w:pPr>
        <w:spacing w:after="0" w:line="240" w:lineRule="exact"/>
        <w:jc w:val="right"/>
        <w:rPr>
          <w:rStyle w:val="AcadmicoCar"/>
        </w:rPr>
      </w:pPr>
      <w:r>
        <w:rPr>
          <w:rFonts w:ascii="Gill Sans MT" w:hAnsi="Gill Sans MT"/>
          <w:sz w:val="20"/>
        </w:rPr>
        <w:t xml:space="preserve">Dra. </w:t>
      </w:r>
      <w:r w:rsidRPr="00412729">
        <w:rPr>
          <w:rFonts w:ascii="Gill Sans MT" w:hAnsi="Gill Sans MT"/>
          <w:sz w:val="20"/>
        </w:rPr>
        <w:t>Adriana Laura López Lobato</w:t>
      </w:r>
    </w:p>
    <w:p w14:paraId="282FF922" w14:textId="77777777" w:rsidR="00403A64" w:rsidRDefault="00403A64" w:rsidP="00E34ED6">
      <w:pPr>
        <w:spacing w:after="0" w:line="280" w:lineRule="exact"/>
        <w:jc w:val="right"/>
        <w:rPr>
          <w:rFonts w:ascii="Gill Sans MT" w:eastAsiaTheme="majorEastAsia" w:hAnsi="Gill Sans MT" w:cstheme="majorBidi"/>
          <w:b/>
          <w:bCs/>
          <w:sz w:val="24"/>
          <w:szCs w:val="24"/>
        </w:rPr>
      </w:pPr>
    </w:p>
    <w:p w14:paraId="5375562F" w14:textId="2CE5ED89" w:rsidR="00615930" w:rsidRDefault="00E35E78" w:rsidP="00E35E78">
      <w:pPr>
        <w:spacing w:after="0" w:line="240" w:lineRule="exact"/>
        <w:jc w:val="right"/>
        <w:rPr>
          <w:rStyle w:val="AoCar"/>
        </w:rPr>
      </w:pPr>
      <w:r>
        <w:rPr>
          <w:rStyle w:val="FECHACar"/>
        </w:rPr>
        <w:t xml:space="preserve">  </w:t>
      </w:r>
      <w:sdt>
        <w:sdtPr>
          <w:rPr>
            <w:rStyle w:val="MesCar"/>
          </w:rPr>
          <w:alias w:val="Mes"/>
          <w:tag w:val="Mes"/>
          <w:id w:val="-1361423413"/>
          <w:placeholder>
            <w:docPart w:val="D2125F1D677E4C0B86A8FC062264C262"/>
          </w:placeholder>
          <w:comboBox>
            <w:listItem w:value="Elija un elemento."/>
            <w:listItem w:displayText="Enero" w:value="Enero"/>
            <w:listItem w:displayText="Febrero" w:value="Febrero"/>
            <w:listItem w:displayText="Marzo" w:value="Marzo"/>
            <w:listItem w:displayText="Abril" w:value="Abril"/>
            <w:listItem w:displayText="Mayo" w:value="Mayo"/>
            <w:listItem w:displayText="Junio" w:value="Junio"/>
            <w:listItem w:displayText="Julio" w:value="Julio"/>
            <w:listItem w:displayText="Agosto" w:value="Agosto"/>
            <w:listItem w:displayText="Septiembre" w:value="Septiembre"/>
            <w:listItem w:displayText="Octubre" w:value="Octubre"/>
            <w:listItem w:displayText="Noviembre" w:value="Noviembre"/>
            <w:listItem w:displayText="Diciembre" w:value="Diciembre"/>
          </w:comboBox>
        </w:sdtPr>
        <w:sdtEndPr>
          <w:rPr>
            <w:rStyle w:val="FECHACar"/>
            <w:rFonts w:eastAsia="Calibri" w:cs="Times New Roman"/>
            <w:noProof/>
            <w:szCs w:val="16"/>
          </w:rPr>
        </w:sdtEndPr>
        <w:sdtContent>
          <w:r w:rsidR="00985DC1">
            <w:rPr>
              <w:rStyle w:val="MesCar"/>
            </w:rPr>
            <w:t>Junio</w:t>
          </w:r>
        </w:sdtContent>
      </w:sdt>
      <w:r>
        <w:rPr>
          <w:rStyle w:val="MesCar"/>
        </w:rPr>
        <w:t xml:space="preserve"> de </w:t>
      </w:r>
      <w:sdt>
        <w:sdtPr>
          <w:rPr>
            <w:rStyle w:val="AoCar"/>
          </w:rPr>
          <w:alias w:val="Año"/>
          <w:tag w:val="Año"/>
          <w:id w:val="-67510953"/>
          <w:placeholder>
            <w:docPart w:val="6CFFB18A015E46C5BF5BDB3839411010"/>
          </w:placeholder>
          <w:comboBox>
            <w:listItem w:value="Elija un elemento."/>
            <w:listItem w:displayText="2020" w:value="2020"/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</w:comboBox>
        </w:sdtPr>
        <w:sdtEndPr>
          <w:rPr>
            <w:rStyle w:val="MesCar"/>
          </w:rPr>
        </w:sdtEndPr>
        <w:sdtContent>
          <w:r w:rsidR="00EA0AE0">
            <w:rPr>
              <w:rStyle w:val="AoCar"/>
            </w:rPr>
            <w:t>202</w:t>
          </w:r>
          <w:r w:rsidR="00412729">
            <w:rPr>
              <w:rStyle w:val="AoCar"/>
            </w:rPr>
            <w:t>6</w:t>
          </w:r>
        </w:sdtContent>
      </w:sdt>
    </w:p>
    <w:p w14:paraId="57781D54" w14:textId="77777777" w:rsidR="00610311" w:rsidRPr="00403A64" w:rsidRDefault="00610311" w:rsidP="00E35E78">
      <w:pPr>
        <w:spacing w:after="0" w:line="240" w:lineRule="exact"/>
        <w:jc w:val="right"/>
        <w:rPr>
          <w:rStyle w:val="FECHACar"/>
          <w:sz w:val="16"/>
        </w:rPr>
      </w:pPr>
    </w:p>
    <w:sdt>
      <w:sdtPr>
        <w:rPr>
          <w:rFonts w:ascii="Gill Sans MT" w:eastAsia="Calibri" w:hAnsi="Gill Sans MT" w:cs="Times New Roman"/>
          <w:noProof/>
          <w:sz w:val="28"/>
          <w:szCs w:val="16"/>
        </w:rPr>
        <w:id w:val="3320077"/>
        <w:lock w:val="contentLocked"/>
        <w:placeholder>
          <w:docPart w:val="4F5AFA50345F4FF998A2C1E11D7D634A"/>
        </w:placeholder>
      </w:sdtPr>
      <w:sdtContent>
        <w:p w14:paraId="27189803" w14:textId="1B3DAA41" w:rsidR="007F3DD1" w:rsidRPr="008A1D83" w:rsidRDefault="000C747A" w:rsidP="008A1D83">
          <w:pPr>
            <w:spacing w:after="0" w:line="240" w:lineRule="exact"/>
            <w:jc w:val="right"/>
            <w:sectPr w:rsidR="007F3DD1" w:rsidRPr="008A1D83" w:rsidSect="008C098A">
              <w:headerReference w:type="default" r:id="rId8"/>
              <w:footerReference w:type="even" r:id="rId9"/>
              <w:footerReference w:type="default" r:id="rId10"/>
              <w:pgSz w:w="12240" w:h="15840"/>
              <w:pgMar w:top="3261" w:right="2268" w:bottom="1418" w:left="1701" w:header="709" w:footer="1527" w:gutter="0"/>
              <w:cols w:space="708"/>
              <w:docGrid w:linePitch="360"/>
            </w:sectPr>
          </w:pPr>
          <w:r w:rsidRPr="000C747A">
            <w:rPr>
              <w:rFonts w:ascii="Gill Sans MT" w:hAnsi="Gill Sans MT"/>
              <w:sz w:val="20"/>
              <w:szCs w:val="16"/>
            </w:rPr>
            <w:t>“Lis de Veracruz: Arte, Ciencia, Luz”</w:t>
          </w:r>
        </w:p>
      </w:sdtContent>
    </w:sdt>
    <w:p w14:paraId="5124D8F1" w14:textId="143743D3" w:rsidR="002A5CF2" w:rsidRPr="00AF1A29" w:rsidRDefault="00C72F25" w:rsidP="00AF1A29">
      <w:pPr>
        <w:spacing w:after="0" w:line="340" w:lineRule="exact"/>
        <w:rPr>
          <w:rFonts w:ascii="Gill Sans MT" w:eastAsia="MS PGothic" w:hAnsi="Gill Sans MT" w:cs="Arial"/>
          <w:color w:val="000000"/>
          <w:sz w:val="30"/>
          <w:szCs w:val="30"/>
        </w:rPr>
      </w:pPr>
      <w:bookmarkStart w:id="1" w:name="_Toc82114751"/>
      <w:bookmarkStart w:id="2" w:name="_Toc233024000"/>
      <w:r w:rsidRPr="00A545F5">
        <w:rPr>
          <w:rStyle w:val="Ttulo1Car"/>
          <w:sz w:val="30"/>
          <w:szCs w:val="30"/>
        </w:rPr>
        <w:lastRenderedPageBreak/>
        <w:t>Índice</w:t>
      </w:r>
      <w:bookmarkEnd w:id="1"/>
      <w:bookmarkEnd w:id="2"/>
      <w:r w:rsidRPr="00A545F5">
        <w:rPr>
          <w:rFonts w:ascii="Gill Sans MT" w:hAnsi="Gill Sans MT" w:cs="Arial"/>
          <w:b/>
          <w:sz w:val="30"/>
          <w:szCs w:val="30"/>
        </w:rPr>
        <w:t xml:space="preserve"> 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-468748542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DA372B1" w14:textId="77777777" w:rsidR="004B0F7D" w:rsidRDefault="004B0F7D">
          <w:pPr>
            <w:pStyle w:val="TtuloTDC"/>
          </w:pPr>
        </w:p>
        <w:p w14:paraId="2AAC3B83" w14:textId="3A717089" w:rsidR="00985DC1" w:rsidRDefault="004B0F7D">
          <w:pPr>
            <w:pStyle w:val="TDC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057B8B">
            <w:rPr>
              <w:rFonts w:ascii="Times New Roman" w:hAnsi="Times New Roman"/>
              <w:sz w:val="24"/>
              <w:szCs w:val="24"/>
              <w:lang w:val="es-ES"/>
            </w:rPr>
            <w:fldChar w:fldCharType="begin"/>
          </w:r>
          <w:r w:rsidRPr="00057B8B">
            <w:rPr>
              <w:rFonts w:ascii="Times New Roman" w:hAnsi="Times New Roman"/>
              <w:sz w:val="24"/>
              <w:szCs w:val="24"/>
              <w:lang w:val="es-ES"/>
            </w:rPr>
            <w:instrText xml:space="preserve"> TOC \o "1-3" \h \z \u </w:instrText>
          </w:r>
          <w:r w:rsidRPr="00057B8B">
            <w:rPr>
              <w:rFonts w:ascii="Times New Roman" w:hAnsi="Times New Roman"/>
              <w:sz w:val="24"/>
              <w:szCs w:val="24"/>
              <w:lang w:val="es-ES"/>
            </w:rPr>
            <w:fldChar w:fldCharType="separate"/>
          </w:r>
          <w:hyperlink w:anchor="_Toc233024000" w:history="1">
            <w:r w:rsidR="00985DC1" w:rsidRPr="003257FF">
              <w:rPr>
                <w:rStyle w:val="Hipervnculo"/>
              </w:rPr>
              <w:t>Índice</w:t>
            </w:r>
            <w:r w:rsidR="00985DC1">
              <w:rPr>
                <w:webHidden/>
              </w:rPr>
              <w:tab/>
            </w:r>
            <w:r w:rsidR="00985DC1">
              <w:rPr>
                <w:webHidden/>
              </w:rPr>
              <w:fldChar w:fldCharType="begin"/>
            </w:r>
            <w:r w:rsidR="00985DC1">
              <w:rPr>
                <w:webHidden/>
              </w:rPr>
              <w:instrText xml:space="preserve"> PAGEREF _Toc233024000 \h </w:instrText>
            </w:r>
            <w:r w:rsidR="00985DC1">
              <w:rPr>
                <w:webHidden/>
              </w:rPr>
            </w:r>
            <w:r w:rsidR="00985DC1">
              <w:rPr>
                <w:webHidden/>
              </w:rPr>
              <w:fldChar w:fldCharType="separate"/>
            </w:r>
            <w:r w:rsidR="00985DC1">
              <w:rPr>
                <w:webHidden/>
              </w:rPr>
              <w:t>3</w:t>
            </w:r>
            <w:r w:rsidR="00985DC1">
              <w:rPr>
                <w:webHidden/>
              </w:rPr>
              <w:fldChar w:fldCharType="end"/>
            </w:r>
          </w:hyperlink>
        </w:p>
        <w:p w14:paraId="2C73CBB6" w14:textId="1E48B563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001" w:history="1">
            <w:r w:rsidRPr="003257FF">
              <w:rPr>
                <w:rStyle w:val="Hipervnculo"/>
              </w:rPr>
              <w:t>1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1. 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5AC4A7" w14:textId="0E4A9343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2" w:history="1">
            <w:r w:rsidRPr="003257FF">
              <w:rPr>
                <w:rStyle w:val="Hipervnculo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Contexto y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3C12" w14:textId="49CFF239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3" w:history="1">
            <w:r w:rsidRPr="003257FF">
              <w:rPr>
                <w:rStyle w:val="Hipervnculo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4CB0" w14:textId="265AC649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4" w:history="1">
            <w:r w:rsidRPr="003257FF">
              <w:rPr>
                <w:rStyle w:val="Hipervnculo"/>
                <w:noProof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Hipótesis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E716" w14:textId="51070E74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5" w:history="1">
            <w:r w:rsidRPr="003257FF">
              <w:rPr>
                <w:rStyle w:val="Hipervnculo"/>
                <w:noProof/>
              </w:rPr>
              <w:t>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80717" w14:textId="3981E854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6" w:history="1">
            <w:r w:rsidRPr="003257FF">
              <w:rPr>
                <w:rStyle w:val="Hipervnculo"/>
                <w:noProof/>
              </w:rPr>
              <w:t>1.4.1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DDDE" w14:textId="5FE93C1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7" w:history="1">
            <w:r w:rsidRPr="003257FF">
              <w:rPr>
                <w:rStyle w:val="Hipervnculo"/>
                <w:noProof/>
              </w:rPr>
              <w:t>1.4.2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3F53" w14:textId="4B61A53F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8" w:history="1">
            <w:r w:rsidRPr="003257FF">
              <w:rPr>
                <w:rStyle w:val="Hipervnculo"/>
                <w:noProof/>
              </w:rPr>
              <w:t>1.5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Contribuciones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3D67" w14:textId="25EC5B63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09" w:history="1">
            <w:r w:rsidRPr="003257FF">
              <w:rPr>
                <w:rStyle w:val="Hipervnculo"/>
                <w:noProof/>
              </w:rPr>
              <w:t>1.6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Organización de la 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261A0" w14:textId="375EDFE5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010" w:history="1">
            <w:r w:rsidRPr="003257FF">
              <w:rPr>
                <w:rStyle w:val="Hipervnculo"/>
              </w:rPr>
              <w:t>2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2. Marco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D7FC5B" w14:textId="5D0F647A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1" w:history="1">
            <w:r w:rsidRPr="003257FF">
              <w:rPr>
                <w:rStyle w:val="Hipervnculo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Reducción de dimensionalidad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28F7" w14:textId="22E6E01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2" w:history="1">
            <w:r w:rsidRPr="003257FF">
              <w:rPr>
                <w:rStyle w:val="Hipervnculo"/>
                <w:noProof/>
              </w:rPr>
              <w:t>2.1.1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Fundamentos y necesidad de la reducción de dimensionalidad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79F3" w14:textId="2A17C4BA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3" w:history="1">
            <w:r w:rsidRPr="003257FF">
              <w:rPr>
                <w:rStyle w:val="Hipervnculo"/>
                <w:noProof/>
              </w:rPr>
              <w:t>2.1.2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Selección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409B" w14:textId="551190FA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4" w:history="1">
            <w:r w:rsidRPr="003257FF">
              <w:rPr>
                <w:rStyle w:val="Hipervnculo"/>
                <w:noProof/>
              </w:rPr>
              <w:t>2.1.3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Extracción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78A3" w14:textId="2672C48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5" w:history="1">
            <w:r w:rsidRPr="003257FF">
              <w:rPr>
                <w:rStyle w:val="Hipervnculo"/>
                <w:noProof/>
              </w:rPr>
              <w:t>2.1.4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Métodos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3E8A6" w14:textId="25EFA7B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6" w:history="1">
            <w:r w:rsidRPr="003257FF">
              <w:rPr>
                <w:rStyle w:val="Hipervnculo"/>
                <w:noProof/>
              </w:rPr>
              <w:t>2.1.5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Métodos wrapper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DD35" w14:textId="3F5AD916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7" w:history="1">
            <w:r w:rsidRPr="003257FF">
              <w:rPr>
                <w:rStyle w:val="Hipervnculo"/>
                <w:noProof/>
              </w:rPr>
              <w:t>2.1.6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Métodos embedded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2F6DF" w14:textId="0F44F5B5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8" w:history="1">
            <w:r w:rsidRPr="003257FF">
              <w:rPr>
                <w:rStyle w:val="Hipervnculo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Análisis Discriminante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A0D4" w14:textId="1282F18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19" w:history="1">
            <w:r w:rsidRPr="003257FF">
              <w:rPr>
                <w:rStyle w:val="Hipervnculo"/>
                <w:noProof/>
              </w:rPr>
              <w:t>2.2.1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BA5C" w14:textId="3E57D1D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0" w:history="1">
            <w:r w:rsidRPr="003257FF">
              <w:rPr>
                <w:rStyle w:val="Hipervnculo"/>
                <w:noProof/>
              </w:rPr>
              <w:t>2.2.2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LDA para dos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30FD" w14:textId="7DAAE0C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1" w:history="1">
            <w:r w:rsidRPr="003257FF">
              <w:rPr>
                <w:rStyle w:val="Hipervnculo"/>
                <w:noProof/>
              </w:rPr>
              <w:t>2.2.3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LDA multiclase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4462" w14:textId="6CE4D3EF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2" w:history="1">
            <w:r w:rsidRPr="003257FF">
              <w:rPr>
                <w:rStyle w:val="Hipervnculo"/>
                <w:noProof/>
              </w:rPr>
              <w:t>2.2.4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Matriz de dispersión intra-clase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D41B7" w14:textId="13B13F5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3" w:history="1">
            <w:r w:rsidRPr="003257FF">
              <w:rPr>
                <w:rStyle w:val="Hipervnculo"/>
                <w:noProof/>
              </w:rPr>
              <w:t>2.2.5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Matriz de dispersión inter-clase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C25B" w14:textId="3CF68F3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4" w:history="1">
            <w:r w:rsidRPr="003257FF">
              <w:rPr>
                <w:rStyle w:val="Hipervnculo"/>
                <w:noProof/>
              </w:rPr>
              <w:t>2.2.6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Criterio de Fisher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CB5D" w14:textId="503A0CE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5" w:history="1">
            <w:r w:rsidRPr="003257FF">
              <w:rPr>
                <w:rStyle w:val="Hipervnculo"/>
                <w:noProof/>
              </w:rPr>
              <w:t>2.2.7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Obtención de vectores discriminantes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A95E" w14:textId="34A38EA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6" w:history="1">
            <w:r w:rsidRPr="003257FF">
              <w:rPr>
                <w:rStyle w:val="Hipervnculo"/>
                <w:noProof/>
              </w:rPr>
              <w:t>2.2.8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Clasificación mediante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5B47" w14:textId="304EB0F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7" w:history="1">
            <w:r w:rsidRPr="003257FF">
              <w:rPr>
                <w:rStyle w:val="Hipervnculo"/>
                <w:noProof/>
              </w:rPr>
              <w:t>2.2.9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Supuestos estadísticos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0B4B9" w14:textId="556B0D4D" w:rsidR="00985DC1" w:rsidRDefault="00985DC1">
          <w:pPr>
            <w:pStyle w:val="TDC3"/>
            <w:tabs>
              <w:tab w:val="left" w:pos="1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8" w:history="1">
            <w:r w:rsidRPr="003257FF">
              <w:rPr>
                <w:rStyle w:val="Hipervnculo"/>
                <w:noProof/>
              </w:rPr>
              <w:t>2.2.10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Limitaciones de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CF7D" w14:textId="605172DC" w:rsidR="00985DC1" w:rsidRDefault="00985DC1">
          <w:pPr>
            <w:pStyle w:val="TDC3"/>
            <w:tabs>
              <w:tab w:val="left" w:pos="1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29" w:history="1">
            <w:r w:rsidRPr="003257FF">
              <w:rPr>
                <w:rStyle w:val="Hipervnculo"/>
                <w:noProof/>
              </w:rPr>
              <w:t>2.2.11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Variantes computacionales de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9D51" w14:textId="19447EBE" w:rsidR="00985DC1" w:rsidRDefault="00985DC1">
          <w:pPr>
            <w:pStyle w:val="TDC3"/>
            <w:tabs>
              <w:tab w:val="left" w:pos="1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0" w:history="1">
            <w:r w:rsidRPr="003257FF">
              <w:rPr>
                <w:rStyle w:val="Hipervnculo"/>
                <w:noProof/>
              </w:rPr>
              <w:t>2.2.12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Análisis Discriminante Cuadrático (QDA)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CFB07" w14:textId="03BC9863" w:rsidR="00985DC1" w:rsidRDefault="00985DC1">
          <w:pPr>
            <w:pStyle w:val="TDC3"/>
            <w:tabs>
              <w:tab w:val="left" w:pos="1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1" w:history="1">
            <w:r w:rsidRPr="003257FF">
              <w:rPr>
                <w:rStyle w:val="Hipervnculo"/>
                <w:noProof/>
              </w:rPr>
              <w:t>2.2.13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Comparación entre LDA y QDA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7" w14:textId="1BA3760A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2" w:history="1">
            <w:r w:rsidRPr="003257FF">
              <w:rPr>
                <w:rStyle w:val="Hipervnculo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Problema Small Sample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8A0AA" w14:textId="7755246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3" w:history="1">
            <w:r w:rsidRPr="003257FF">
              <w:rPr>
                <w:rStyle w:val="Hipervnculo"/>
                <w:noProof/>
              </w:rPr>
              <w:t>2.3.1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Definición formal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7C83" w14:textId="370184B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4" w:history="1">
            <w:r w:rsidRPr="003257FF">
              <w:rPr>
                <w:rStyle w:val="Hipervnculo"/>
                <w:noProof/>
              </w:rPr>
              <w:t>2.3.2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Singularidad de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D9703" w14:textId="1587DCD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5" w:history="1">
            <w:r w:rsidRPr="003257FF">
              <w:rPr>
                <w:rStyle w:val="Hipervnculo"/>
                <w:noProof/>
              </w:rPr>
              <w:t>2.3.3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Impacto en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3DCE" w14:textId="7DBEE8B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6" w:history="1">
            <w:r w:rsidRPr="003257FF">
              <w:rPr>
                <w:rStyle w:val="Hipervnculo"/>
                <w:noProof/>
              </w:rPr>
              <w:t>2.3.4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Estrategias para mitigarlo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015F" w14:textId="1228BD25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7" w:history="1">
            <w:r w:rsidRPr="003257FF">
              <w:rPr>
                <w:rStyle w:val="Hipervnculo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Expansión polinomial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64F6" w14:textId="7FE004A6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8" w:history="1">
            <w:r w:rsidRPr="003257FF">
              <w:rPr>
                <w:rStyle w:val="Hipervnculo"/>
                <w:noProof/>
              </w:rPr>
              <w:t>2.4.1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Espacios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2E32" w14:textId="5E27A35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39" w:history="1">
            <w:r w:rsidRPr="003257FF">
              <w:rPr>
                <w:rStyle w:val="Hipervnculo"/>
                <w:noProof/>
              </w:rPr>
              <w:t>2.4.2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Teorema de 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25AF" w14:textId="7A42576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0" w:history="1">
            <w:r w:rsidRPr="003257FF">
              <w:rPr>
                <w:rStyle w:val="Hipervnculo"/>
                <w:noProof/>
              </w:rPr>
              <w:t>2.4.3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Expansión polinomial explícita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652B" w14:textId="30BA1A8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1" w:history="1">
            <w:r w:rsidRPr="003257FF">
              <w:rPr>
                <w:rStyle w:val="Hipervnculo"/>
                <w:noProof/>
              </w:rPr>
              <w:t>2.4.4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Crecimiento combinatorial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FE1C" w14:textId="740426F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2" w:history="1">
            <w:r w:rsidRPr="003257FF">
              <w:rPr>
                <w:rStyle w:val="Hipervnculo"/>
                <w:noProof/>
              </w:rPr>
              <w:t>2.4.5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Relación con SSS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49B1" w14:textId="11D78605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3" w:history="1">
            <w:r w:rsidRPr="003257FF">
              <w:rPr>
                <w:rStyle w:val="Hipervnculo"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Algoritmos genéticos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FD1D" w14:textId="08D6E48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4" w:history="1">
            <w:r w:rsidRPr="003257FF">
              <w:rPr>
                <w:rStyle w:val="Hipervnculo"/>
                <w:noProof/>
              </w:rPr>
              <w:t>2.5.1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Inspiración biológica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3E70" w14:textId="2E3055A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5" w:history="1">
            <w:r w:rsidRPr="003257FF">
              <w:rPr>
                <w:rStyle w:val="Hipervnculo"/>
                <w:noProof/>
              </w:rPr>
              <w:t>2.5.2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Representación cromosómica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4705" w14:textId="4925C11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6" w:history="1">
            <w:r w:rsidRPr="003257FF">
              <w:rPr>
                <w:rStyle w:val="Hipervnculo"/>
                <w:noProof/>
              </w:rPr>
              <w:t>2.5.3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Función 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803A" w14:textId="3F378E2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7" w:history="1">
            <w:r w:rsidRPr="003257FF">
              <w:rPr>
                <w:rStyle w:val="Hipervnculo"/>
                <w:noProof/>
              </w:rPr>
              <w:t>2.5.4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231D" w14:textId="7125A565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8" w:history="1">
            <w:r w:rsidRPr="003257FF">
              <w:rPr>
                <w:rStyle w:val="Hipervnculo"/>
                <w:noProof/>
              </w:rPr>
              <w:t>2.5.5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Cruza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D4B2" w14:textId="592FDF6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49" w:history="1">
            <w:r w:rsidRPr="003257FF">
              <w:rPr>
                <w:rStyle w:val="Hipervnculo"/>
                <w:noProof/>
              </w:rPr>
              <w:t>2.5.6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Mutación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7D3D" w14:textId="0749F71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0" w:history="1">
            <w:r w:rsidRPr="003257FF">
              <w:rPr>
                <w:rStyle w:val="Hipervnculo"/>
                <w:noProof/>
              </w:rPr>
              <w:t>2.5.7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Aplicaciones en selección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7F6D" w14:textId="18B34A64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1" w:history="1">
            <w:r w:rsidRPr="003257FF">
              <w:rPr>
                <w:rStyle w:val="Hipervnculo"/>
                <w:noProof/>
              </w:rPr>
              <w:t>2.6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Métodos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35295" w14:textId="08480143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2" w:history="1">
            <w:r w:rsidRPr="003257FF">
              <w:rPr>
                <w:rStyle w:val="Hipervnculo"/>
                <w:noProof/>
              </w:rPr>
              <w:t>2.6.1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2419" w14:textId="3B5AEEB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3" w:history="1">
            <w:r w:rsidRPr="003257FF">
              <w:rPr>
                <w:rStyle w:val="Hipervnculo"/>
                <w:noProof/>
              </w:rPr>
              <w:t>2.6.2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Kernel Trick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CA98" w14:textId="6B29A46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4" w:history="1">
            <w:r w:rsidRPr="003257FF">
              <w:rPr>
                <w:rStyle w:val="Hipervnculo"/>
                <w:noProof/>
              </w:rPr>
              <w:t>2.6.3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Funciones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DF832" w14:textId="0BE11E8A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5" w:history="1">
            <w:r w:rsidRPr="003257FF">
              <w:rPr>
                <w:rStyle w:val="Hipervnculo"/>
                <w:noProof/>
              </w:rPr>
              <w:t>2.6.4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KFDA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5ADF" w14:textId="5240AC7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6" w:history="1">
            <w:r w:rsidRPr="003257FF">
              <w:rPr>
                <w:rStyle w:val="Hipervnculo"/>
                <w:noProof/>
              </w:rPr>
              <w:t>2.6.5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Ventajas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0C81" w14:textId="39A4D9ED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7" w:history="1">
            <w:r w:rsidRPr="003257FF">
              <w:rPr>
                <w:rStyle w:val="Hipervnculo"/>
                <w:noProof/>
              </w:rPr>
              <w:t>2.7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Máquinas de Soporte Vectorial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957E" w14:textId="03993C6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8" w:history="1">
            <w:r w:rsidRPr="003257FF">
              <w:rPr>
                <w:rStyle w:val="Hipervnculo"/>
                <w:noProof/>
              </w:rPr>
              <w:t>2.7.1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5DA84" w14:textId="34862933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59" w:history="1">
            <w:r w:rsidRPr="003257FF">
              <w:rPr>
                <w:rStyle w:val="Hipervnculo"/>
                <w:noProof/>
              </w:rPr>
              <w:t>2.7.2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Margen máximo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C855" w14:textId="5D6E783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0" w:history="1">
            <w:r w:rsidRPr="003257FF">
              <w:rPr>
                <w:rStyle w:val="Hipervnculo"/>
                <w:noProof/>
              </w:rPr>
              <w:t>2.7.3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SVM polinomial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1835" w14:textId="140196C8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1" w:history="1">
            <w:r w:rsidRPr="003257FF">
              <w:rPr>
                <w:rStyle w:val="Hipervnculo"/>
                <w:noProof/>
              </w:rPr>
              <w:t>2.7.4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SVM RBF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6CFD" w14:textId="19D22F21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2" w:history="1">
            <w:r w:rsidRPr="003257FF">
              <w:rPr>
                <w:rStyle w:val="Hipervnculo"/>
                <w:noProof/>
              </w:rPr>
              <w:t>2.8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Métricas de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078B" w14:textId="1601196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3" w:history="1">
            <w:r w:rsidRPr="003257FF">
              <w:rPr>
                <w:rStyle w:val="Hipervnculo"/>
                <w:noProof/>
              </w:rPr>
              <w:t>2.8.1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Matriz de confusión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2CFA" w14:textId="5DD3A8BA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4" w:history="1">
            <w:r w:rsidRPr="003257FF">
              <w:rPr>
                <w:rStyle w:val="Hipervnculo"/>
                <w:noProof/>
              </w:rPr>
              <w:t>2.8.2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1F41" w14:textId="4AA5EA0A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5" w:history="1">
            <w:r w:rsidRPr="003257FF">
              <w:rPr>
                <w:rStyle w:val="Hipervnculo"/>
                <w:noProof/>
              </w:rPr>
              <w:t>2.8.3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8CF71" w14:textId="428BEBD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6" w:history="1">
            <w:r w:rsidRPr="003257FF">
              <w:rPr>
                <w:rStyle w:val="Hipervnculo"/>
                <w:noProof/>
              </w:rPr>
              <w:t>2.8.4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E454" w14:textId="3527B0A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7" w:history="1">
            <w:r w:rsidRPr="003257FF">
              <w:rPr>
                <w:rStyle w:val="Hipervnculo"/>
                <w:noProof/>
              </w:rPr>
              <w:t>2.8.5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242C" w14:textId="6D397F8E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068" w:history="1">
            <w:r w:rsidRPr="003257FF">
              <w:rPr>
                <w:rStyle w:val="Hipervnculo"/>
              </w:rPr>
              <w:t>3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3. Estado del Arte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1969046" w14:textId="01C8E7E0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69" w:history="1">
            <w:r w:rsidRPr="003257FF">
              <w:rPr>
                <w:rStyle w:val="Hipervnculo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Variantes lineales del análisis discriminante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BF53" w14:textId="6DC0D452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0" w:history="1">
            <w:r w:rsidRPr="003257FF">
              <w:rPr>
                <w:rStyle w:val="Hipervnculo"/>
                <w:noProof/>
              </w:rPr>
              <w:t>3.1.1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Regularized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8A3A" w14:textId="6773AE6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1" w:history="1">
            <w:r w:rsidRPr="003257FF">
              <w:rPr>
                <w:rStyle w:val="Hipervnculo"/>
                <w:noProof/>
                <w:lang w:val="en-US"/>
              </w:rPr>
              <w:t>3.1.2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  <w:lang w:val="en-US"/>
              </w:rPr>
              <w:t>Two-Stage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99F3" w14:textId="331C9D0A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2" w:history="1">
            <w:r w:rsidRPr="003257FF">
              <w:rPr>
                <w:rStyle w:val="Hipervnculo"/>
                <w:noProof/>
                <w:lang w:val="en-US"/>
              </w:rPr>
              <w:t>3.1.3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  <w:lang w:val="en-US"/>
              </w:rPr>
              <w:t>Variantes lineales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AF90A" w14:textId="718A548E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3" w:history="1">
            <w:r w:rsidRPr="003257FF">
              <w:rPr>
                <w:rStyle w:val="Hipervnculo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Métodos kernel para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AE8D" w14:textId="7AE642E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4" w:history="1">
            <w:r w:rsidRPr="003257FF">
              <w:rPr>
                <w:rStyle w:val="Hipervnculo"/>
                <w:noProof/>
              </w:rPr>
              <w:t>3.2.1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Kernel 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540B9" w14:textId="1C490A48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5" w:history="1">
            <w:r w:rsidRPr="003257FF">
              <w:rPr>
                <w:rStyle w:val="Hipervnculo"/>
                <w:noProof/>
              </w:rPr>
              <w:t>3.2.2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KFDA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C976" w14:textId="094C40A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6" w:history="1">
            <w:r w:rsidRPr="003257FF">
              <w:rPr>
                <w:rStyle w:val="Hipervnculo"/>
                <w:noProof/>
              </w:rPr>
              <w:t>3.2.3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SVM Polinomial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5597" w14:textId="44F793F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7" w:history="1">
            <w:r w:rsidRPr="003257FF">
              <w:rPr>
                <w:rStyle w:val="Hipervnculo"/>
                <w:noProof/>
              </w:rPr>
              <w:t>3.2.4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SVM RBF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2B4A" w14:textId="58D29285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8" w:history="1">
            <w:r w:rsidRPr="003257FF">
              <w:rPr>
                <w:rStyle w:val="Hipervnculo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Selección de características basada en algoritmos evolutivos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EA0E1" w14:textId="76BE43B3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79" w:history="1">
            <w:r w:rsidRPr="003257FF">
              <w:rPr>
                <w:rStyle w:val="Hipervnculo"/>
                <w:noProof/>
              </w:rPr>
              <w:t>3.3.1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GA para selección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CBBB" w14:textId="0DAE19B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0" w:history="1">
            <w:r w:rsidRPr="003257FF">
              <w:rPr>
                <w:rStyle w:val="Hipervnculo"/>
                <w:noProof/>
              </w:rPr>
              <w:t>3.3.2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GA +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7F4F" w14:textId="01DDA786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1" w:history="1">
            <w:r w:rsidRPr="003257FF">
              <w:rPr>
                <w:rStyle w:val="Hipervnculo"/>
                <w:noProof/>
              </w:rPr>
              <w:t>3.3.3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Métodos híbridos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99EA" w14:textId="059D32A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2" w:history="1">
            <w:r w:rsidRPr="003257FF">
              <w:rPr>
                <w:rStyle w:val="Hipervnculo"/>
                <w:noProof/>
              </w:rPr>
              <w:t>3.3.4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GPDA y trabajos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7AA43" w14:textId="2F8EC8B1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3" w:history="1">
            <w:r w:rsidRPr="003257FF">
              <w:rPr>
                <w:rStyle w:val="Hipervnculo"/>
                <w:noProof/>
              </w:rPr>
              <w:t>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Limitaciones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7061" w14:textId="4A0F96F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4" w:history="1">
            <w:r w:rsidRPr="003257FF">
              <w:rPr>
                <w:rStyle w:val="Hipervnculo"/>
                <w:noProof/>
              </w:rPr>
              <w:t>3.4.1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Explosión dimensional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213C" w14:textId="1AA6507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5" w:history="1">
            <w:r w:rsidRPr="003257FF">
              <w:rPr>
                <w:rStyle w:val="Hipervnculo"/>
                <w:noProof/>
              </w:rPr>
              <w:t>3.4.2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Problema SSS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FF7F" w14:textId="6F4B9CB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6" w:history="1">
            <w:r w:rsidRPr="003257FF">
              <w:rPr>
                <w:rStyle w:val="Hipervnculo"/>
                <w:noProof/>
              </w:rPr>
              <w:t>3.4.3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Pérdida de interpretabilidad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78FD" w14:textId="12143B9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7" w:history="1">
            <w:r w:rsidRPr="003257FF">
              <w:rPr>
                <w:rStyle w:val="Hipervnculo"/>
                <w:noProof/>
              </w:rPr>
              <w:t>3.4.4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Costos computacionales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A5130" w14:textId="37C4A513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8" w:history="1">
            <w:r w:rsidRPr="003257FF">
              <w:rPr>
                <w:rStyle w:val="Hipervnculo"/>
                <w:noProof/>
              </w:rPr>
              <w:t>3.5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Posicionamiento de GNLPDA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58A7" w14:textId="5745D8C5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89" w:history="1">
            <w:r w:rsidRPr="003257FF">
              <w:rPr>
                <w:rStyle w:val="Hipervnculo"/>
                <w:noProof/>
              </w:rPr>
              <w:t>3.5.1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Vacío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040B" w14:textId="05397C4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0" w:history="1">
            <w:r w:rsidRPr="003257FF">
              <w:rPr>
                <w:rStyle w:val="Hipervnculo"/>
                <w:noProof/>
              </w:rPr>
              <w:t>3.5.2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Justificación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D9C2" w14:textId="22201C73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1" w:history="1">
            <w:r w:rsidRPr="003257FF">
              <w:rPr>
                <w:rStyle w:val="Hipervnculo"/>
                <w:noProof/>
              </w:rPr>
              <w:t>3.5.3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Diferencias respecto al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D76C" w14:textId="4D7FD9AF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092" w:history="1">
            <w:r w:rsidRPr="003257FF">
              <w:rPr>
                <w:rStyle w:val="Hipervnculo"/>
              </w:rPr>
              <w:t>4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4. Metodología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5710BF2" w14:textId="6C183540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3" w:history="1">
            <w:r w:rsidRPr="003257FF">
              <w:rPr>
                <w:rStyle w:val="Hipervnculo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Arquitectura general de GNLPDA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2837" w14:textId="13E2E2D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4" w:history="1">
            <w:r w:rsidRPr="003257FF">
              <w:rPr>
                <w:rStyle w:val="Hipervnculo"/>
                <w:noProof/>
              </w:rPr>
              <w:t>4.1.1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B601" w14:textId="7A6F55A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5" w:history="1">
            <w:r w:rsidRPr="003257FF">
              <w:rPr>
                <w:rStyle w:val="Hipervnculo"/>
                <w:noProof/>
              </w:rPr>
              <w:t>4.1.2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Flujo del 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E6C1" w14:textId="319E5BE6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6" w:history="1">
            <w:r w:rsidRPr="003257FF">
              <w:rPr>
                <w:rStyle w:val="Hipervnculo"/>
                <w:noProof/>
              </w:rPr>
              <w:t>4.1.3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Complejidad general del 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6243" w14:textId="45A2EB2E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7" w:history="1">
            <w:r w:rsidRPr="003257FF">
              <w:rPr>
                <w:rStyle w:val="Hipervnculo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Expansión polinomial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909D" w14:textId="2AFF43F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8" w:history="1">
            <w:r w:rsidRPr="003257FF">
              <w:rPr>
                <w:rStyle w:val="Hipervnculo"/>
                <w:noProof/>
              </w:rPr>
              <w:t>4.2.1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Generación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9C93" w14:textId="1D59ECD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099" w:history="1">
            <w:r w:rsidRPr="003257FF">
              <w:rPr>
                <w:rStyle w:val="Hipervnculo"/>
                <w:noProof/>
              </w:rPr>
              <w:t>4.2.2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Restricción por variables seleccionadas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5617" w14:textId="5428363B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0" w:history="1">
            <w:r w:rsidRPr="003257FF">
              <w:rPr>
                <w:rStyle w:val="Hipervnculo"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Fase I: Selección de variables originales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B462" w14:textId="38EE13BF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1" w:history="1">
            <w:r w:rsidRPr="003257FF">
              <w:rPr>
                <w:rStyle w:val="Hipervnculo"/>
                <w:noProof/>
              </w:rPr>
              <w:t>4.3.1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Codificación cromosómica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C92D" w14:textId="456F3E7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2" w:history="1">
            <w:r w:rsidRPr="003257FF">
              <w:rPr>
                <w:rStyle w:val="Hipervnculo"/>
                <w:noProof/>
              </w:rPr>
              <w:t>4.3.2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Espacio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9851" w14:textId="7858C36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3" w:history="1">
            <w:r w:rsidRPr="003257FF">
              <w:rPr>
                <w:rStyle w:val="Hipervnculo"/>
                <w:noProof/>
              </w:rPr>
              <w:t>4.3.3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3483" w14:textId="4A12429D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4" w:history="1">
            <w:r w:rsidRPr="003257FF">
              <w:rPr>
                <w:rStyle w:val="Hipervnculo"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Fase II: Selección de términos polinomiales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84AA" w14:textId="3D875103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5" w:history="1">
            <w:r w:rsidRPr="003257FF">
              <w:rPr>
                <w:rStyle w:val="Hipervnculo"/>
                <w:noProof/>
              </w:rPr>
              <w:t>4.4.1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Codificación cromosómica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705C" w14:textId="0E2A87B2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6" w:history="1">
            <w:r w:rsidRPr="003257FF">
              <w:rPr>
                <w:rStyle w:val="Hipervnculo"/>
                <w:noProof/>
              </w:rPr>
              <w:t>4.4.2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Espacio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43F9" w14:textId="0F86AC0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7" w:history="1">
            <w:r w:rsidRPr="003257FF">
              <w:rPr>
                <w:rStyle w:val="Hipervnculo"/>
                <w:noProof/>
              </w:rPr>
              <w:t>4.4.3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9D65" w14:textId="131EF284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8" w:history="1">
            <w:r w:rsidRPr="003257FF">
              <w:rPr>
                <w:rStyle w:val="Hipervnculo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Función 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01C8" w14:textId="30AF2F5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09" w:history="1">
            <w:r w:rsidRPr="003257FF">
              <w:rPr>
                <w:rStyle w:val="Hipervnculo"/>
                <w:noProof/>
              </w:rPr>
              <w:t>4.5.1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4A8B" w14:textId="4814BC9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0" w:history="1">
            <w:r w:rsidRPr="003257FF">
              <w:rPr>
                <w:rStyle w:val="Hipervnculo"/>
                <w:noProof/>
              </w:rPr>
              <w:t>4.5.2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Penalización por 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9E1F" w14:textId="68F4ECE8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1" w:history="1">
            <w:r w:rsidRPr="003257FF">
              <w:rPr>
                <w:rStyle w:val="Hipervnculo"/>
                <w:noProof/>
              </w:rPr>
              <w:t>4.5.3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Fitness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ED1E" w14:textId="60714E59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2" w:history="1">
            <w:r w:rsidRPr="003257FF">
              <w:rPr>
                <w:rStyle w:val="Hipervnculo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Calibración mediante irace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7A48" w14:textId="6A23220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3" w:history="1">
            <w:r w:rsidRPr="003257FF">
              <w:rPr>
                <w:rStyle w:val="Hipervnculo"/>
                <w:noProof/>
              </w:rPr>
              <w:t>4.6.1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Parámetros calibrados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E298" w14:textId="51446C3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4" w:history="1">
            <w:r w:rsidRPr="003257FF">
              <w:rPr>
                <w:rStyle w:val="Hipervnculo"/>
                <w:noProof/>
              </w:rPr>
              <w:t>4.6.2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Escenario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8ACE" w14:textId="5855715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5" w:history="1">
            <w:r w:rsidRPr="003257FF">
              <w:rPr>
                <w:rStyle w:val="Hipervnculo"/>
                <w:noProof/>
              </w:rPr>
              <w:t>4.6.3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Configuración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D369" w14:textId="68A5D414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6" w:history="1">
            <w:r w:rsidRPr="003257FF">
              <w:rPr>
                <w:rStyle w:val="Hipervnculo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Diseño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1D10" w14:textId="105B087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7" w:history="1">
            <w:r w:rsidRPr="003257FF">
              <w:rPr>
                <w:rStyle w:val="Hipervnculo"/>
                <w:noProof/>
              </w:rPr>
              <w:t>4.7.1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2D84F" w14:textId="1931542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8" w:history="1">
            <w:r w:rsidRPr="003257FF">
              <w:rPr>
                <w:rStyle w:val="Hipervnculo"/>
                <w:noProof/>
              </w:rPr>
              <w:t>4.7.2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Generación de datasets tipo cebolla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150C5" w14:textId="2EF01D4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19" w:history="1">
            <w:r w:rsidRPr="003257FF">
              <w:rPr>
                <w:rStyle w:val="Hipervnculo"/>
                <w:noProof/>
              </w:rPr>
              <w:t>4.7.3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Competidores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4A25C" w14:textId="4C1B5BC8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0" w:history="1">
            <w:r w:rsidRPr="003257FF">
              <w:rPr>
                <w:rStyle w:val="Hipervnculo"/>
                <w:noProof/>
              </w:rPr>
              <w:t>4.7.4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Particiones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6297" w14:textId="2C9DA128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1" w:history="1">
            <w:r w:rsidRPr="003257FF">
              <w:rPr>
                <w:rStyle w:val="Hipervnculo"/>
                <w:noProof/>
              </w:rPr>
              <w:t>4.7.5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F30C" w14:textId="413CCADC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2" w:history="1">
            <w:r w:rsidRPr="003257FF">
              <w:rPr>
                <w:rStyle w:val="Hipervnculo"/>
                <w:noProof/>
              </w:rPr>
              <w:t>4.7.6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Análisis estadístico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1C68" w14:textId="178F1311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123" w:history="1">
            <w:r w:rsidRPr="003257FF">
              <w:rPr>
                <w:rStyle w:val="Hipervnculo"/>
              </w:rPr>
              <w:t>5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5.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DBE7DCC" w14:textId="01FED3FB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4" w:history="1">
            <w:r w:rsidRPr="003257FF">
              <w:rPr>
                <w:rStyle w:val="Hipervnculo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Caracterización de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E7E8" w14:textId="12A0F1A9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5" w:history="1">
            <w:r w:rsidRPr="003257FF">
              <w:rPr>
                <w:rStyle w:val="Hipervnculo"/>
                <w:noProof/>
              </w:rPr>
              <w:t>5.1.1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Datasets sintéticos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7F3A" w14:textId="5F4EF69F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6" w:history="1">
            <w:r w:rsidRPr="003257FF">
              <w:rPr>
                <w:rStyle w:val="Hipervnculo"/>
                <w:noProof/>
              </w:rPr>
              <w:t>5.1.2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Datasets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CD01" w14:textId="148DFB70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7" w:history="1">
            <w:r w:rsidRPr="003257FF">
              <w:rPr>
                <w:rStyle w:val="Hipervnculo"/>
                <w:noProof/>
              </w:rPr>
              <w:t>5.1.3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Estadísticas descriptivas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7FA6" w14:textId="1210E3E1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8" w:history="1">
            <w:r w:rsidRPr="003257FF">
              <w:rPr>
                <w:rStyle w:val="Hipervnculo"/>
                <w:noProof/>
              </w:rPr>
              <w:t>5.1.4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Pairplots y análisis exploratorio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C670" w14:textId="62B8A922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29" w:history="1">
            <w:r w:rsidRPr="003257FF">
              <w:rPr>
                <w:rStyle w:val="Hipervnculo"/>
                <w:noProof/>
              </w:rPr>
              <w:t>5.1.5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Observaciones preliminares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9AD4C" w14:textId="0C7CDF7D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0" w:history="1">
            <w:r w:rsidRPr="003257FF">
              <w:rPr>
                <w:rStyle w:val="Hipervnculo"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Estudio del problema SSS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2B0E" w14:textId="0122D18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1" w:history="1">
            <w:r w:rsidRPr="003257FF">
              <w:rPr>
                <w:rStyle w:val="Hipervnculo"/>
                <w:noProof/>
              </w:rPr>
              <w:t>5.2.1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Escenarios evaluados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87E3" w14:textId="05BA689D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2" w:history="1">
            <w:r w:rsidRPr="003257FF">
              <w:rPr>
                <w:rStyle w:val="Hipervnculo"/>
                <w:noProof/>
              </w:rPr>
              <w:t>5.2.2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LDA clásico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D419" w14:textId="109CDF96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3" w:history="1">
            <w:r w:rsidRPr="003257FF">
              <w:rPr>
                <w:rStyle w:val="Hipervnculo"/>
                <w:noProof/>
              </w:rPr>
              <w:t>5.2.3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MASS-LDA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CAB9B" w14:textId="6B8116C2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4" w:history="1">
            <w:r w:rsidRPr="003257FF">
              <w:rPr>
                <w:rStyle w:val="Hipervnculo"/>
                <w:noProof/>
              </w:rPr>
              <w:t>5.2.4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KFDA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420F" w14:textId="52A62F27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5" w:history="1">
            <w:r w:rsidRPr="003257FF">
              <w:rPr>
                <w:rStyle w:val="Hipervnculo"/>
                <w:noProof/>
              </w:rPr>
              <w:t>5.2.5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Discusión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10BE" w14:textId="605FEDA5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6" w:history="1">
            <w:r w:rsidRPr="003257FF">
              <w:rPr>
                <w:rStyle w:val="Hipervnculo"/>
                <w:noProof/>
              </w:rPr>
              <w:t>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Visualización de proyecciones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613F4" w14:textId="5BA5698F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7" w:history="1">
            <w:r w:rsidRPr="003257FF">
              <w:rPr>
                <w:rStyle w:val="Hipervnculo"/>
                <w:noProof/>
              </w:rPr>
              <w:t>5.3.1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43B2" w14:textId="7B6D066F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8" w:history="1">
            <w:r w:rsidRPr="003257FF">
              <w:rPr>
                <w:rStyle w:val="Hipervnculo"/>
                <w:noProof/>
              </w:rPr>
              <w:t>5.3.2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KFDA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9C526" w14:textId="3A912172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39" w:history="1">
            <w:r w:rsidRPr="003257FF">
              <w:rPr>
                <w:rStyle w:val="Hipervnculo"/>
                <w:noProof/>
              </w:rPr>
              <w:t>5.3.3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GNLPDA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D3992" w14:textId="26F6E8D4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0" w:history="1">
            <w:r w:rsidRPr="003257FF">
              <w:rPr>
                <w:rStyle w:val="Hipervnculo"/>
                <w:noProof/>
              </w:rPr>
              <w:t>5.3.4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Comparación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45C6" w14:textId="12B07499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1" w:history="1">
            <w:r w:rsidRPr="003257FF">
              <w:rPr>
                <w:rStyle w:val="Hipervnculo"/>
                <w:noProof/>
              </w:rPr>
              <w:t>5.4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Comparación global entre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6518" w14:textId="3DD3B09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2" w:history="1">
            <w:r w:rsidRPr="003257FF">
              <w:rPr>
                <w:rStyle w:val="Hipervnculo"/>
                <w:noProof/>
              </w:rPr>
              <w:t>5.4.1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0AFB" w14:textId="7667B62E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3" w:history="1">
            <w:r w:rsidRPr="003257FF">
              <w:rPr>
                <w:rStyle w:val="Hipervnculo"/>
                <w:noProof/>
              </w:rPr>
              <w:t>5.4.2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210A" w14:textId="378F2272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4" w:history="1">
            <w:r w:rsidRPr="003257FF">
              <w:rPr>
                <w:rStyle w:val="Hipervnculo"/>
                <w:noProof/>
              </w:rPr>
              <w:t>5.4.3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Recall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5F03" w14:textId="0F53BB25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5" w:history="1">
            <w:r w:rsidRPr="003257FF">
              <w:rPr>
                <w:rStyle w:val="Hipervnculo"/>
                <w:noProof/>
              </w:rPr>
              <w:t>5.4.4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E2E2" w14:textId="02FCD721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6" w:history="1">
            <w:r w:rsidRPr="003257FF">
              <w:rPr>
                <w:rStyle w:val="Hipervnculo"/>
                <w:noProof/>
              </w:rPr>
              <w:t>5.5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Análisis Técnico y Estadístico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1EE69" w14:textId="7862A823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7" w:history="1">
            <w:r w:rsidRPr="003257FF">
              <w:rPr>
                <w:rStyle w:val="Hipervnculo"/>
                <w:noProof/>
              </w:rPr>
              <w:t>5.5.1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Friedman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2B27" w14:textId="5AA1EA2F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8" w:history="1">
            <w:r w:rsidRPr="003257FF">
              <w:rPr>
                <w:rStyle w:val="Hipervnculo"/>
                <w:noProof/>
              </w:rPr>
              <w:t>5.5.2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Nemenyi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5E6C" w14:textId="309CD43B" w:rsidR="00985DC1" w:rsidRDefault="00985DC1">
          <w:pPr>
            <w:pStyle w:val="TDC3"/>
            <w:tabs>
              <w:tab w:val="left" w:pos="120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49" w:history="1">
            <w:r w:rsidRPr="003257FF">
              <w:rPr>
                <w:rStyle w:val="Hipervnculo"/>
                <w:noProof/>
              </w:rPr>
              <w:t>5.5.3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Interpretación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1440" w14:textId="46307AC7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150" w:history="1">
            <w:r w:rsidRPr="003257FF">
              <w:rPr>
                <w:rStyle w:val="Hipervnculo"/>
              </w:rPr>
              <w:t>6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6. Discusión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5D4ABE0" w14:textId="3DC0130E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1" w:history="1">
            <w:r w:rsidRPr="003257FF">
              <w:rPr>
                <w:rStyle w:val="Hipervnculo"/>
                <w:noProof/>
              </w:rPr>
              <w:t>6.1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Interpretación geométrica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74EF" w14:textId="1DF2EFB0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2" w:history="1">
            <w:r w:rsidRPr="003257FF">
              <w:rPr>
                <w:rStyle w:val="Hipervnculo"/>
                <w:noProof/>
              </w:rPr>
              <w:t>6.2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Interpretación estadística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D662" w14:textId="74B8BD85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3" w:history="1">
            <w:r w:rsidRPr="003257FF">
              <w:rPr>
                <w:rStyle w:val="Hipervnculo"/>
                <w:noProof/>
              </w:rPr>
              <w:t>6.3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Fortalezas de GNLPDA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341B" w14:textId="65B2D30B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4" w:history="1">
            <w:r w:rsidRPr="003257FF">
              <w:rPr>
                <w:rStyle w:val="Hipervnculo"/>
                <w:noProof/>
              </w:rPr>
              <w:t>6.4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Limitaciones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ED17" w14:textId="656ACF87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5" w:history="1">
            <w:r w:rsidRPr="003257FF">
              <w:rPr>
                <w:rStyle w:val="Hipervnculo"/>
                <w:noProof/>
              </w:rPr>
              <w:t>6.5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Amenazas a la validez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59CF" w14:textId="50B442E7" w:rsidR="00985DC1" w:rsidRDefault="00985DC1">
          <w:pPr>
            <w:pStyle w:val="TDC1"/>
            <w:tabs>
              <w:tab w:val="left" w:pos="440"/>
            </w:tabs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156" w:history="1">
            <w:r w:rsidRPr="003257FF">
              <w:rPr>
                <w:rStyle w:val="Hipervnculo"/>
              </w:rPr>
              <w:t>7</w:t>
            </w:r>
            <w:r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</w:rPr>
              <w:t>Capítulo 7. 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6B6147E" w14:textId="3AAC8A9C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7" w:history="1">
            <w:r w:rsidRPr="003257FF">
              <w:rPr>
                <w:rStyle w:val="Hipervnculo"/>
                <w:noProof/>
              </w:rPr>
              <w:t>7.1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0BC1" w14:textId="411D60D0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8" w:history="1">
            <w:r w:rsidRPr="003257FF">
              <w:rPr>
                <w:rStyle w:val="Hipervnculo"/>
                <w:noProof/>
              </w:rPr>
              <w:t>7.2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Cumplimiento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A6C2" w14:textId="74609FB9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59" w:history="1">
            <w:r w:rsidRPr="003257FF">
              <w:rPr>
                <w:rStyle w:val="Hipervnculo"/>
                <w:noProof/>
              </w:rPr>
              <w:t>7.3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Contribuciones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2A6E" w14:textId="5916AB7A" w:rsidR="00985DC1" w:rsidRDefault="00985DC1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24160" w:history="1">
            <w:r w:rsidRPr="003257FF">
              <w:rPr>
                <w:rStyle w:val="Hipervnculo"/>
                <w:noProof/>
              </w:rPr>
              <w:t>7.4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57FF">
              <w:rPr>
                <w:rStyle w:val="Hipervnculo"/>
                <w:noProof/>
              </w:rPr>
              <w:t>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A284" w14:textId="5CF47FF7" w:rsidR="00985DC1" w:rsidRDefault="00985DC1">
          <w:pPr>
            <w:pStyle w:val="TDC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3024161" w:history="1">
            <w:r w:rsidRPr="003257FF">
              <w:rPr>
                <w:rStyle w:val="Hipervnculo"/>
              </w:rPr>
              <w:t>VI. Referencias.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_Toc233024161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49CC9AC" w14:textId="4AE172A7" w:rsidR="00A15D88" w:rsidRPr="008A1D83" w:rsidRDefault="004B0F7D" w:rsidP="008A1D83">
          <w:pPr>
            <w:spacing w:after="0" w:line="-420" w:lineRule="auto"/>
            <w:rPr>
              <w:sz w:val="24"/>
              <w:szCs w:val="24"/>
            </w:rPr>
          </w:pPr>
          <w:r w:rsidRPr="00057B8B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2860B1E" w14:textId="77777777" w:rsidR="002A7ADE" w:rsidRPr="002A7ADE" w:rsidRDefault="002A7ADE" w:rsidP="002A7ADE">
      <w:pPr>
        <w:rPr>
          <w:rFonts w:ascii="Times New Roman" w:hAnsi="Times New Roman" w:cs="Times New Roman"/>
          <w:sz w:val="26"/>
          <w:szCs w:val="26"/>
        </w:rPr>
      </w:pPr>
    </w:p>
    <w:p w14:paraId="4D293F05" w14:textId="53C6217F" w:rsidR="002A7ADE" w:rsidRPr="002A7ADE" w:rsidRDefault="002A7ADE" w:rsidP="002A7ADE">
      <w:pPr>
        <w:rPr>
          <w:rFonts w:ascii="Times New Roman" w:hAnsi="Times New Roman" w:cs="Times New Roman"/>
          <w:sz w:val="26"/>
          <w:szCs w:val="26"/>
        </w:rPr>
        <w:sectPr w:rsidR="002A7ADE" w:rsidRPr="002A7ADE" w:rsidSect="007E354F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/>
          <w:pgMar w:top="1134" w:right="1701" w:bottom="1134" w:left="1701" w:header="709" w:footer="818" w:gutter="0"/>
          <w:pgNumType w:start="3"/>
          <w:cols w:space="708"/>
          <w:docGrid w:linePitch="360"/>
        </w:sectPr>
      </w:pPr>
    </w:p>
    <w:p w14:paraId="585E2359" w14:textId="77777777" w:rsidR="00D241A3" w:rsidRPr="00D241A3" w:rsidRDefault="00D241A3" w:rsidP="00AF1A29">
      <w:pPr>
        <w:pStyle w:val="Prrafobase"/>
      </w:pPr>
    </w:p>
    <w:p w14:paraId="553257C2" w14:textId="77777777" w:rsidR="00D241A3" w:rsidRPr="00D241A3" w:rsidRDefault="00D241A3" w:rsidP="00AF1A29">
      <w:pPr>
        <w:pStyle w:val="Prrafobase"/>
      </w:pPr>
    </w:p>
    <w:p w14:paraId="2D5E9A98" w14:textId="77777777" w:rsidR="00D241A3" w:rsidRPr="00D241A3" w:rsidRDefault="00D241A3" w:rsidP="00AF1A29">
      <w:pPr>
        <w:pStyle w:val="Prrafobase"/>
      </w:pPr>
    </w:p>
    <w:p w14:paraId="1CEE02FD" w14:textId="77777777" w:rsidR="00D241A3" w:rsidRPr="00D241A3" w:rsidRDefault="00D241A3" w:rsidP="00AF1A29">
      <w:pPr>
        <w:pStyle w:val="Prrafobase"/>
      </w:pPr>
    </w:p>
    <w:p w14:paraId="79EC5C17" w14:textId="77777777" w:rsidR="00AF1A29" w:rsidRDefault="00AF1A29" w:rsidP="00AF1A29">
      <w:pPr>
        <w:pStyle w:val="Prrafoconsangra"/>
      </w:pPr>
    </w:p>
    <w:p w14:paraId="400EFFB1" w14:textId="77777777" w:rsidR="00AF1A29" w:rsidRDefault="00AF1A29" w:rsidP="00AF1A29">
      <w:pPr>
        <w:pStyle w:val="Prrafoconsangra"/>
      </w:pPr>
    </w:p>
    <w:p w14:paraId="7169B993" w14:textId="77777777" w:rsidR="00AF1A29" w:rsidRDefault="00AF1A29" w:rsidP="00AF1A29">
      <w:pPr>
        <w:pStyle w:val="Prrafoconsangra"/>
      </w:pPr>
    </w:p>
    <w:p w14:paraId="3E61CFE3" w14:textId="77777777" w:rsidR="0076446F" w:rsidRDefault="0076446F" w:rsidP="00AF1A29">
      <w:pPr>
        <w:pStyle w:val="Prrafoconsangra"/>
      </w:pPr>
    </w:p>
    <w:p w14:paraId="10951BD0" w14:textId="77777777" w:rsidR="0076446F" w:rsidRDefault="0076446F" w:rsidP="00AF1A29">
      <w:pPr>
        <w:pStyle w:val="Prrafoconsangra"/>
      </w:pPr>
    </w:p>
    <w:p w14:paraId="3FAE7E0D" w14:textId="77777777" w:rsidR="0076446F" w:rsidRDefault="0076446F" w:rsidP="00AF1A29">
      <w:pPr>
        <w:pStyle w:val="Prrafoconsangra"/>
      </w:pPr>
    </w:p>
    <w:p w14:paraId="7536627A" w14:textId="77777777" w:rsidR="0076446F" w:rsidRDefault="0076446F" w:rsidP="00AF1A29">
      <w:pPr>
        <w:pStyle w:val="Prrafoconsangra"/>
      </w:pPr>
    </w:p>
    <w:p w14:paraId="627DCB91" w14:textId="77777777" w:rsidR="0076446F" w:rsidRDefault="0076446F" w:rsidP="00AF1A29">
      <w:pPr>
        <w:pStyle w:val="Prrafoconsangra"/>
      </w:pPr>
    </w:p>
    <w:p w14:paraId="4200D87A" w14:textId="77777777" w:rsidR="0076446F" w:rsidRDefault="0076446F" w:rsidP="00AF1A29">
      <w:pPr>
        <w:pStyle w:val="Prrafoconsangra"/>
      </w:pPr>
    </w:p>
    <w:p w14:paraId="2FD4B9F4" w14:textId="77777777" w:rsidR="0076446F" w:rsidRDefault="0076446F" w:rsidP="00AF1A29">
      <w:pPr>
        <w:pStyle w:val="Prrafoconsangra"/>
      </w:pPr>
    </w:p>
    <w:p w14:paraId="728BAD50" w14:textId="77777777" w:rsidR="0076446F" w:rsidRDefault="0076446F" w:rsidP="00AF1A29">
      <w:pPr>
        <w:pStyle w:val="Prrafoconsangra"/>
      </w:pPr>
    </w:p>
    <w:p w14:paraId="45DB5164" w14:textId="77777777" w:rsidR="0076446F" w:rsidRDefault="0076446F" w:rsidP="00AF1A29">
      <w:pPr>
        <w:pStyle w:val="Prrafoconsangra"/>
      </w:pPr>
    </w:p>
    <w:p w14:paraId="473EADF3" w14:textId="77777777" w:rsidR="0076446F" w:rsidRDefault="0076446F" w:rsidP="00AF1A29">
      <w:pPr>
        <w:pStyle w:val="Prrafoconsangra"/>
      </w:pPr>
    </w:p>
    <w:p w14:paraId="16CF849F" w14:textId="77777777" w:rsidR="0076446F" w:rsidRDefault="0076446F" w:rsidP="00AF1A29">
      <w:pPr>
        <w:pStyle w:val="Prrafoconsangra"/>
      </w:pPr>
    </w:p>
    <w:p w14:paraId="0025FE0A" w14:textId="77777777" w:rsidR="0076446F" w:rsidRDefault="0076446F" w:rsidP="00AF1A29">
      <w:pPr>
        <w:pStyle w:val="Prrafoconsangra"/>
      </w:pPr>
    </w:p>
    <w:p w14:paraId="35C748A0" w14:textId="77777777" w:rsidR="0076446F" w:rsidRDefault="0076446F" w:rsidP="00AF1A29">
      <w:pPr>
        <w:pStyle w:val="Prrafoconsangra"/>
      </w:pPr>
    </w:p>
    <w:p w14:paraId="7D762793" w14:textId="77777777" w:rsidR="0076446F" w:rsidRDefault="0076446F" w:rsidP="00AF1A29">
      <w:pPr>
        <w:pStyle w:val="Prrafoconsangra"/>
      </w:pPr>
    </w:p>
    <w:p w14:paraId="00A7E85A" w14:textId="77777777" w:rsidR="0076446F" w:rsidRDefault="0076446F" w:rsidP="00AF1A29">
      <w:pPr>
        <w:pStyle w:val="Prrafoconsangra"/>
      </w:pPr>
    </w:p>
    <w:p w14:paraId="6794F003" w14:textId="77777777" w:rsidR="0076446F" w:rsidRDefault="0076446F" w:rsidP="00AF1A29">
      <w:pPr>
        <w:pStyle w:val="Prrafoconsangra"/>
      </w:pPr>
    </w:p>
    <w:p w14:paraId="42A3FA2A" w14:textId="77777777" w:rsidR="0076446F" w:rsidRDefault="0076446F" w:rsidP="00AF1A29">
      <w:pPr>
        <w:pStyle w:val="Prrafoconsangra"/>
      </w:pPr>
    </w:p>
    <w:p w14:paraId="330D7226" w14:textId="77777777" w:rsidR="0076446F" w:rsidRDefault="0076446F" w:rsidP="00AF1A29">
      <w:pPr>
        <w:pStyle w:val="Prrafoconsangra"/>
      </w:pPr>
    </w:p>
    <w:p w14:paraId="409E9F3D" w14:textId="77777777" w:rsidR="0076446F" w:rsidRDefault="0076446F" w:rsidP="00AF1A29">
      <w:pPr>
        <w:pStyle w:val="Prrafoconsangra"/>
      </w:pPr>
    </w:p>
    <w:p w14:paraId="2B8CD2A0" w14:textId="77777777" w:rsidR="0076446F" w:rsidRDefault="0076446F" w:rsidP="00AF1A29">
      <w:pPr>
        <w:pStyle w:val="Prrafoconsangra"/>
      </w:pPr>
    </w:p>
    <w:p w14:paraId="44A4E83B" w14:textId="77777777" w:rsidR="0076446F" w:rsidRDefault="0076446F" w:rsidP="00AF1A29">
      <w:pPr>
        <w:pStyle w:val="Prrafoconsangra"/>
      </w:pPr>
    </w:p>
    <w:p w14:paraId="67E0FA03" w14:textId="77777777" w:rsidR="0076446F" w:rsidRDefault="0076446F" w:rsidP="00AF1A29">
      <w:pPr>
        <w:pStyle w:val="Prrafoconsangra"/>
      </w:pPr>
    </w:p>
    <w:p w14:paraId="1A0439C9" w14:textId="77777777" w:rsidR="0076446F" w:rsidRDefault="0076446F" w:rsidP="00AF1A29">
      <w:pPr>
        <w:pStyle w:val="Prrafoconsangra"/>
      </w:pPr>
    </w:p>
    <w:p w14:paraId="46124B02" w14:textId="77777777" w:rsidR="00AF1A29" w:rsidRDefault="00AF1A29" w:rsidP="00AF1A29">
      <w:pPr>
        <w:pStyle w:val="Prrafoconsangra"/>
      </w:pPr>
    </w:p>
    <w:p w14:paraId="2BF6C694" w14:textId="58186666" w:rsidR="00D241A3" w:rsidRPr="00D241A3" w:rsidRDefault="00D241A3" w:rsidP="00D241A3">
      <w:pPr>
        <w:tabs>
          <w:tab w:val="left" w:pos="7965"/>
        </w:tabs>
        <w:rPr>
          <w:rFonts w:ascii="Gill Sans MT" w:hAnsi="Gill Sans MT"/>
          <w:sz w:val="32"/>
          <w:szCs w:val="32"/>
        </w:rPr>
      </w:pPr>
      <w:r>
        <w:rPr>
          <w:rFonts w:ascii="Gill Sans MT" w:hAnsi="Gill Sans MT"/>
          <w:sz w:val="32"/>
          <w:szCs w:val="32"/>
        </w:rPr>
        <w:tab/>
      </w:r>
    </w:p>
    <w:p w14:paraId="01F5D8CE" w14:textId="77777777" w:rsidR="000C2994" w:rsidRDefault="000C2994" w:rsidP="000C2994">
      <w:pPr>
        <w:pStyle w:val="Prrafoconsangra"/>
        <w:ind w:firstLine="0"/>
      </w:pPr>
    </w:p>
    <w:p w14:paraId="6194D891" w14:textId="184E5904" w:rsidR="00EE2A0C" w:rsidRDefault="00EE2A0C" w:rsidP="00EE2A0C">
      <w:pPr>
        <w:pStyle w:val="Ttulo1"/>
      </w:pPr>
      <w:bookmarkStart w:id="3" w:name="capítulo-1.-introducción"/>
      <w:bookmarkStart w:id="4" w:name="_Toc233016302"/>
      <w:bookmarkStart w:id="5" w:name="_Toc233024001"/>
      <w:r>
        <w:t>1</w:t>
      </w:r>
      <w:r>
        <w:tab/>
      </w:r>
      <w:proofErr w:type="gramStart"/>
      <w:r>
        <w:t>Capítulo</w:t>
      </w:r>
      <w:proofErr w:type="gramEnd"/>
      <w:r>
        <w:t xml:space="preserve"> 1. Introducción</w:t>
      </w:r>
      <w:bookmarkEnd w:id="4"/>
      <w:bookmarkEnd w:id="5"/>
    </w:p>
    <w:p w14:paraId="0D54C2DA" w14:textId="77777777" w:rsidR="00EE2A0C" w:rsidRDefault="00EE2A0C" w:rsidP="00EE2A0C">
      <w:pPr>
        <w:pStyle w:val="FirstParagraph"/>
      </w:pPr>
    </w:p>
    <w:p w14:paraId="26451788" w14:textId="27F12214" w:rsidR="00EE2A0C" w:rsidRDefault="00EE2A0C" w:rsidP="00EE2A0C">
      <w:pPr>
        <w:pStyle w:val="Ttulo2"/>
        <w:numPr>
          <w:ilvl w:val="1"/>
          <w:numId w:val="27"/>
        </w:numPr>
      </w:pPr>
      <w:bookmarkStart w:id="6" w:name="contexto-y-motivación"/>
      <w:bookmarkStart w:id="7" w:name="_Toc233016303"/>
      <w:bookmarkStart w:id="8" w:name="_Toc233024002"/>
      <w:r w:rsidRPr="00EE2A0C">
        <w:t>Contexto y motivación</w:t>
      </w:r>
      <w:bookmarkEnd w:id="7"/>
      <w:bookmarkEnd w:id="8"/>
    </w:p>
    <w:p w14:paraId="04CFE335" w14:textId="77777777" w:rsidR="00EE2A0C" w:rsidRDefault="00EE2A0C" w:rsidP="00EE2A0C">
      <w:pPr>
        <w:pStyle w:val="FirstParagraph"/>
      </w:pPr>
    </w:p>
    <w:p w14:paraId="512620A3" w14:textId="77777777" w:rsidR="00EE2A0C" w:rsidRPr="00EE2A0C" w:rsidRDefault="00EE2A0C" w:rsidP="00EE2A0C">
      <w:pPr>
        <w:pStyle w:val="FirstParagraph"/>
      </w:pPr>
    </w:p>
    <w:p w14:paraId="43A4829D" w14:textId="691516B0" w:rsidR="00EE2A0C" w:rsidRDefault="00EE2A0C" w:rsidP="00EE2A0C">
      <w:pPr>
        <w:pStyle w:val="Ttulo2"/>
        <w:numPr>
          <w:ilvl w:val="1"/>
          <w:numId w:val="27"/>
        </w:numPr>
      </w:pPr>
      <w:bookmarkStart w:id="9" w:name="planteamiento-del-problema"/>
      <w:bookmarkStart w:id="10" w:name="_Toc233016304"/>
      <w:bookmarkStart w:id="11" w:name="_Toc233024003"/>
      <w:bookmarkEnd w:id="6"/>
      <w:r>
        <w:t>Planteamiento del problema</w:t>
      </w:r>
      <w:bookmarkEnd w:id="10"/>
      <w:bookmarkEnd w:id="11"/>
    </w:p>
    <w:p w14:paraId="6F1DFD05" w14:textId="77777777" w:rsidR="00EE2A0C" w:rsidRDefault="00EE2A0C" w:rsidP="00EE2A0C">
      <w:pPr>
        <w:pStyle w:val="Ttulo2"/>
      </w:pPr>
    </w:p>
    <w:p w14:paraId="1933A272" w14:textId="68DC156D" w:rsidR="00EE2A0C" w:rsidRDefault="00EE2A0C" w:rsidP="00EE2A0C">
      <w:pPr>
        <w:pStyle w:val="Ttulo2"/>
        <w:numPr>
          <w:ilvl w:val="1"/>
          <w:numId w:val="27"/>
        </w:numPr>
      </w:pPr>
      <w:bookmarkStart w:id="12" w:name="hipótesis"/>
      <w:bookmarkStart w:id="13" w:name="_Toc233016305"/>
      <w:bookmarkStart w:id="14" w:name="_Toc233024004"/>
      <w:bookmarkEnd w:id="9"/>
      <w:r>
        <w:t>Hipótesis</w:t>
      </w:r>
      <w:bookmarkEnd w:id="13"/>
      <w:bookmarkEnd w:id="14"/>
    </w:p>
    <w:p w14:paraId="505C27AD" w14:textId="77777777" w:rsidR="00EE2A0C" w:rsidRDefault="00EE2A0C" w:rsidP="00EE2A0C">
      <w:pPr>
        <w:pStyle w:val="FirstParagraph"/>
      </w:pPr>
    </w:p>
    <w:p w14:paraId="26B87CD2" w14:textId="77777777" w:rsidR="00EE2A0C" w:rsidRDefault="00EE2A0C" w:rsidP="00EE2A0C">
      <w:pPr>
        <w:pStyle w:val="FirstParagraph"/>
      </w:pPr>
    </w:p>
    <w:p w14:paraId="6CEBA7FC" w14:textId="77777777" w:rsidR="00EE2A0C" w:rsidRDefault="00EE2A0C" w:rsidP="00EE2A0C">
      <w:pPr>
        <w:pStyle w:val="Ttulo2"/>
      </w:pPr>
      <w:bookmarkStart w:id="15" w:name="objetivos"/>
      <w:bookmarkStart w:id="16" w:name="_Toc233024005"/>
      <w:bookmarkEnd w:id="12"/>
      <w:r>
        <w:t>1.4</w:t>
      </w:r>
      <w:r>
        <w:tab/>
      </w:r>
      <w:bookmarkStart w:id="17" w:name="_Toc233016306"/>
      <w:r>
        <w:t>Objetivos</w:t>
      </w:r>
      <w:bookmarkEnd w:id="16"/>
      <w:bookmarkEnd w:id="17"/>
    </w:p>
    <w:p w14:paraId="5F2B3633" w14:textId="77777777" w:rsidR="00EE2A0C" w:rsidRDefault="00EE2A0C" w:rsidP="00EE2A0C">
      <w:pPr>
        <w:pStyle w:val="FirstParagraph"/>
      </w:pPr>
    </w:p>
    <w:p w14:paraId="27984DB5" w14:textId="77777777" w:rsidR="00EE2A0C" w:rsidRDefault="00EE2A0C" w:rsidP="00EE2A0C">
      <w:pPr>
        <w:pStyle w:val="Ttulo3"/>
      </w:pPr>
      <w:bookmarkStart w:id="18" w:name="objetivo-general"/>
      <w:bookmarkStart w:id="19" w:name="_Toc233016307"/>
      <w:bookmarkStart w:id="20" w:name="_Toc233024006"/>
      <w:r>
        <w:t>1.4.1</w:t>
      </w:r>
      <w:r>
        <w:tab/>
        <w:t>Objetivo general</w:t>
      </w:r>
      <w:bookmarkEnd w:id="19"/>
      <w:bookmarkEnd w:id="20"/>
    </w:p>
    <w:p w14:paraId="6492ACBB" w14:textId="77777777" w:rsidR="00EE2A0C" w:rsidRPr="00EE2A0C" w:rsidRDefault="00EE2A0C" w:rsidP="00EE2A0C">
      <w:pPr>
        <w:pStyle w:val="FirstParagraph"/>
      </w:pPr>
    </w:p>
    <w:p w14:paraId="18E9E69B" w14:textId="77777777" w:rsidR="00EE2A0C" w:rsidRDefault="00EE2A0C" w:rsidP="00EE2A0C">
      <w:pPr>
        <w:pStyle w:val="Ttulo3"/>
      </w:pPr>
      <w:bookmarkStart w:id="21" w:name="objetivos-específicos"/>
      <w:bookmarkStart w:id="22" w:name="_Toc233016308"/>
      <w:bookmarkStart w:id="23" w:name="_Toc233024007"/>
      <w:bookmarkEnd w:id="18"/>
      <w:r>
        <w:t>1.4.2</w:t>
      </w:r>
      <w:r>
        <w:tab/>
        <w:t>Objetivos específicos</w:t>
      </w:r>
      <w:bookmarkEnd w:id="22"/>
      <w:bookmarkEnd w:id="23"/>
    </w:p>
    <w:p w14:paraId="146EF8E3" w14:textId="77777777" w:rsidR="00EE2A0C" w:rsidRPr="00EE2A0C" w:rsidRDefault="00EE2A0C" w:rsidP="00EE2A0C">
      <w:pPr>
        <w:pStyle w:val="FirstParagraph"/>
      </w:pPr>
    </w:p>
    <w:p w14:paraId="60409795" w14:textId="77777777" w:rsidR="00EE2A0C" w:rsidRDefault="00EE2A0C" w:rsidP="00EE2A0C">
      <w:pPr>
        <w:pStyle w:val="Ttulo2"/>
      </w:pPr>
      <w:bookmarkStart w:id="24" w:name="contribuciones"/>
      <w:bookmarkStart w:id="25" w:name="_Toc233016309"/>
      <w:bookmarkStart w:id="26" w:name="_Toc233024008"/>
      <w:bookmarkEnd w:id="15"/>
      <w:bookmarkEnd w:id="21"/>
      <w:r>
        <w:t>1.5</w:t>
      </w:r>
      <w:r>
        <w:tab/>
        <w:t>Contribuciones</w:t>
      </w:r>
      <w:bookmarkEnd w:id="25"/>
      <w:bookmarkEnd w:id="26"/>
    </w:p>
    <w:p w14:paraId="192C9ACB" w14:textId="77777777" w:rsidR="00EE2A0C" w:rsidRDefault="00EE2A0C" w:rsidP="00EE2A0C">
      <w:pPr>
        <w:pStyle w:val="FirstParagraph"/>
      </w:pPr>
    </w:p>
    <w:p w14:paraId="29040FB7" w14:textId="77777777" w:rsidR="00EE2A0C" w:rsidRDefault="00EE2A0C" w:rsidP="00EE2A0C">
      <w:pPr>
        <w:pStyle w:val="Ttulo2"/>
      </w:pPr>
      <w:bookmarkStart w:id="27" w:name="organización-de-la-tesis"/>
      <w:bookmarkStart w:id="28" w:name="_Toc233016310"/>
      <w:bookmarkStart w:id="29" w:name="_Toc233024009"/>
      <w:bookmarkEnd w:id="24"/>
      <w:r>
        <w:t>1.6</w:t>
      </w:r>
      <w:r>
        <w:tab/>
        <w:t>Organización de la tesis</w:t>
      </w:r>
      <w:bookmarkEnd w:id="28"/>
      <w:bookmarkEnd w:id="29"/>
    </w:p>
    <w:p w14:paraId="74BDF37C" w14:textId="77777777" w:rsidR="00EE2A0C" w:rsidRPr="00EE2A0C" w:rsidRDefault="00EE2A0C" w:rsidP="00EE2A0C">
      <w:pPr>
        <w:pStyle w:val="FirstParagraph"/>
      </w:pPr>
    </w:p>
    <w:p w14:paraId="515248A7" w14:textId="77777777" w:rsidR="00EE2A0C" w:rsidRPr="00EE2A0C" w:rsidRDefault="00EE2A0C" w:rsidP="00EE2A0C">
      <w:pPr>
        <w:pStyle w:val="FirstParagraph"/>
      </w:pPr>
    </w:p>
    <w:p w14:paraId="00947CD9" w14:textId="77777777" w:rsidR="00EE2A0C" w:rsidRDefault="00EE2A0C" w:rsidP="00EE2A0C">
      <w:pPr>
        <w:pStyle w:val="FirstParagraph"/>
      </w:pPr>
    </w:p>
    <w:p w14:paraId="2F61A942" w14:textId="77777777" w:rsidR="00EE2A0C" w:rsidRDefault="00EE2A0C" w:rsidP="003B4DDA">
      <w:pPr>
        <w:pStyle w:val="FirstParagraph"/>
      </w:pPr>
    </w:p>
    <w:p w14:paraId="1BDB9821" w14:textId="3BBF7433" w:rsidR="00EE2A0C" w:rsidRDefault="00EE2A0C" w:rsidP="00EE2A0C">
      <w:pPr>
        <w:pStyle w:val="Ttulo1"/>
        <w:numPr>
          <w:ilvl w:val="0"/>
          <w:numId w:val="27"/>
        </w:numPr>
      </w:pPr>
      <w:bookmarkStart w:id="30" w:name="capítulo-2.-marco-teórico"/>
      <w:bookmarkStart w:id="31" w:name="_Toc233016311"/>
      <w:bookmarkStart w:id="32" w:name="_Toc233024010"/>
      <w:bookmarkEnd w:id="3"/>
      <w:bookmarkEnd w:id="27"/>
      <w:r>
        <w:lastRenderedPageBreak/>
        <w:t>Capítulo 2. Marco Teórico</w:t>
      </w:r>
      <w:bookmarkEnd w:id="31"/>
      <w:bookmarkEnd w:id="32"/>
    </w:p>
    <w:p w14:paraId="0B9FD468" w14:textId="77777777" w:rsidR="00EE2A0C" w:rsidRDefault="00EE2A0C" w:rsidP="00EE2A0C">
      <w:pPr>
        <w:pStyle w:val="FirstParagraph"/>
      </w:pPr>
    </w:p>
    <w:p w14:paraId="5267E9C0" w14:textId="77777777" w:rsidR="00EE2A0C" w:rsidRDefault="00EE2A0C" w:rsidP="00EE2A0C">
      <w:pPr>
        <w:pStyle w:val="Ttulo2"/>
      </w:pPr>
      <w:bookmarkStart w:id="33" w:name="reducción-de-dimensionalidad"/>
      <w:bookmarkStart w:id="34" w:name="_Toc233016312"/>
      <w:bookmarkStart w:id="35" w:name="_Toc233024011"/>
      <w:r>
        <w:t>2.1</w:t>
      </w:r>
      <w:r>
        <w:tab/>
        <w:t>Reducción de dimensionalidad</w:t>
      </w:r>
      <w:bookmarkEnd w:id="34"/>
      <w:bookmarkEnd w:id="35"/>
    </w:p>
    <w:p w14:paraId="4B24254F" w14:textId="77777777" w:rsidR="00EE2A0C" w:rsidRDefault="00EE2A0C" w:rsidP="00EE2A0C">
      <w:pPr>
        <w:pStyle w:val="FirstParagraph"/>
      </w:pPr>
    </w:p>
    <w:p w14:paraId="777F5AB1" w14:textId="0510ED8C" w:rsidR="00EE2A0C" w:rsidRDefault="00EE2A0C" w:rsidP="00EE2A0C">
      <w:pPr>
        <w:pStyle w:val="Ttulo3"/>
        <w:numPr>
          <w:ilvl w:val="2"/>
          <w:numId w:val="27"/>
        </w:numPr>
      </w:pPr>
      <w:bookmarkStart w:id="36" w:name="X5b0b94ce91b7711d5de47d4c491bb7895984cab"/>
      <w:bookmarkStart w:id="37" w:name="_Toc233016313"/>
      <w:bookmarkStart w:id="38" w:name="_Toc233024012"/>
      <w:r>
        <w:t>Fundamentos y necesidad de la reducción de dimensionalidad</w:t>
      </w:r>
      <w:bookmarkEnd w:id="37"/>
      <w:bookmarkEnd w:id="38"/>
    </w:p>
    <w:p w14:paraId="2A4B399D" w14:textId="77777777" w:rsidR="00EE2A0C" w:rsidRPr="00985DC1" w:rsidRDefault="00EE2A0C" w:rsidP="00EE2A0C">
      <w:pPr>
        <w:pStyle w:val="FirstParagraph"/>
        <w:rPr>
          <w:lang w:val="es-MX"/>
        </w:rPr>
      </w:pPr>
    </w:p>
    <w:p w14:paraId="6BC72060" w14:textId="5C65BC98" w:rsidR="00EE2A0C" w:rsidRDefault="00EE2A0C" w:rsidP="003B4DDA">
      <w:pPr>
        <w:pStyle w:val="Ttulo3"/>
        <w:numPr>
          <w:ilvl w:val="2"/>
          <w:numId w:val="27"/>
        </w:numPr>
      </w:pPr>
      <w:bookmarkStart w:id="39" w:name="selección-de-características"/>
      <w:bookmarkStart w:id="40" w:name="_Toc233016314"/>
      <w:bookmarkStart w:id="41" w:name="_Toc233024013"/>
      <w:bookmarkEnd w:id="36"/>
      <w:r>
        <w:t>Selección de características</w:t>
      </w:r>
      <w:bookmarkEnd w:id="40"/>
      <w:bookmarkEnd w:id="41"/>
    </w:p>
    <w:p w14:paraId="79A1DE30" w14:textId="77777777" w:rsidR="003B4DDA" w:rsidRDefault="003B4DDA" w:rsidP="003B4DDA"/>
    <w:p w14:paraId="49A66927" w14:textId="77777777" w:rsidR="003B4DDA" w:rsidRDefault="003B4DDA" w:rsidP="003B4DDA">
      <w:pPr>
        <w:pStyle w:val="FirstParagraph"/>
      </w:pPr>
    </w:p>
    <w:p w14:paraId="5131E841" w14:textId="12F6C2DB" w:rsidR="00EE2A0C" w:rsidRDefault="00EE2A0C" w:rsidP="003B4DDA">
      <w:pPr>
        <w:pStyle w:val="Ttulo3"/>
        <w:numPr>
          <w:ilvl w:val="2"/>
          <w:numId w:val="27"/>
        </w:numPr>
      </w:pPr>
      <w:bookmarkStart w:id="42" w:name="extracción-de-características"/>
      <w:bookmarkStart w:id="43" w:name="_Toc233016315"/>
      <w:bookmarkStart w:id="44" w:name="_Toc233024014"/>
      <w:bookmarkEnd w:id="39"/>
      <w:r>
        <w:t>Extracción de características</w:t>
      </w:r>
      <w:bookmarkEnd w:id="43"/>
      <w:bookmarkEnd w:id="44"/>
    </w:p>
    <w:p w14:paraId="5C7D0AA4" w14:textId="77777777" w:rsidR="003B4DDA" w:rsidRDefault="003B4DDA" w:rsidP="003B4DDA">
      <w:pPr>
        <w:pStyle w:val="FirstParagraph"/>
      </w:pPr>
    </w:p>
    <w:p w14:paraId="02A7D651" w14:textId="2F6A0CF5" w:rsidR="00EE2A0C" w:rsidRDefault="00EE2A0C" w:rsidP="003B4DDA">
      <w:pPr>
        <w:pStyle w:val="Ttulo3"/>
        <w:numPr>
          <w:ilvl w:val="2"/>
          <w:numId w:val="27"/>
        </w:numPr>
      </w:pPr>
      <w:bookmarkStart w:id="45" w:name="métodos-filtro"/>
      <w:bookmarkStart w:id="46" w:name="_Toc233016316"/>
      <w:bookmarkStart w:id="47" w:name="_Toc233024015"/>
      <w:bookmarkEnd w:id="42"/>
      <w:r>
        <w:t>Métodos filtro</w:t>
      </w:r>
      <w:bookmarkEnd w:id="46"/>
      <w:bookmarkEnd w:id="47"/>
    </w:p>
    <w:p w14:paraId="7303553E" w14:textId="77777777" w:rsidR="003B4DDA" w:rsidRDefault="003B4DDA" w:rsidP="003B4DDA"/>
    <w:p w14:paraId="0745AD4C" w14:textId="77777777" w:rsidR="003B4DDA" w:rsidRDefault="003B4DDA" w:rsidP="003B4DDA">
      <w:pPr>
        <w:pStyle w:val="FirstParagraph"/>
      </w:pPr>
    </w:p>
    <w:p w14:paraId="7BD58696" w14:textId="2AF61308" w:rsidR="00EE2A0C" w:rsidRDefault="00EE2A0C" w:rsidP="003B4DDA">
      <w:pPr>
        <w:pStyle w:val="Ttulo3"/>
        <w:numPr>
          <w:ilvl w:val="2"/>
          <w:numId w:val="27"/>
        </w:numPr>
      </w:pPr>
      <w:bookmarkStart w:id="48" w:name="métodos-wrapper"/>
      <w:bookmarkStart w:id="49" w:name="_Toc233016317"/>
      <w:bookmarkStart w:id="50" w:name="_Toc233024016"/>
      <w:bookmarkEnd w:id="45"/>
      <w:r>
        <w:t xml:space="preserve">Métodos </w:t>
      </w:r>
      <w:proofErr w:type="spellStart"/>
      <w:r>
        <w:t>wrapper</w:t>
      </w:r>
      <w:bookmarkEnd w:id="49"/>
      <w:bookmarkEnd w:id="50"/>
      <w:proofErr w:type="spellEnd"/>
    </w:p>
    <w:p w14:paraId="20027F85" w14:textId="77777777" w:rsidR="003B4DDA" w:rsidRDefault="003B4DDA" w:rsidP="003B4DDA">
      <w:pPr>
        <w:pStyle w:val="FirstParagraph"/>
      </w:pPr>
    </w:p>
    <w:p w14:paraId="49992C4B" w14:textId="0EEA834C" w:rsidR="00EE2A0C" w:rsidRDefault="00EE2A0C" w:rsidP="003B4DDA">
      <w:pPr>
        <w:pStyle w:val="Ttulo3"/>
        <w:numPr>
          <w:ilvl w:val="2"/>
          <w:numId w:val="27"/>
        </w:numPr>
      </w:pPr>
      <w:bookmarkStart w:id="51" w:name="métodos-embedded"/>
      <w:bookmarkStart w:id="52" w:name="_Toc233016318"/>
      <w:bookmarkStart w:id="53" w:name="_Toc233024017"/>
      <w:bookmarkEnd w:id="48"/>
      <w:r>
        <w:t xml:space="preserve">Métodos </w:t>
      </w:r>
      <w:proofErr w:type="spellStart"/>
      <w:r>
        <w:t>embedded</w:t>
      </w:r>
      <w:bookmarkEnd w:id="52"/>
      <w:bookmarkEnd w:id="53"/>
      <w:proofErr w:type="spellEnd"/>
    </w:p>
    <w:p w14:paraId="1F00D38A" w14:textId="77777777" w:rsidR="003B4DDA" w:rsidRDefault="003B4DDA" w:rsidP="003B4DDA">
      <w:pPr>
        <w:pStyle w:val="Prrafodelista"/>
      </w:pPr>
    </w:p>
    <w:p w14:paraId="79B38A23" w14:textId="77777777" w:rsidR="003B4DDA" w:rsidRDefault="003B4DDA" w:rsidP="003B4DDA">
      <w:pPr>
        <w:pStyle w:val="FirstParagraph"/>
      </w:pPr>
    </w:p>
    <w:p w14:paraId="14451722" w14:textId="7513663B" w:rsidR="00EE2A0C" w:rsidRDefault="00EE2A0C" w:rsidP="003B4DDA">
      <w:pPr>
        <w:pStyle w:val="Ttulo2"/>
        <w:numPr>
          <w:ilvl w:val="1"/>
          <w:numId w:val="27"/>
        </w:numPr>
      </w:pPr>
      <w:bookmarkStart w:id="54" w:name="análisis-discriminante"/>
      <w:bookmarkStart w:id="55" w:name="_Toc233016319"/>
      <w:bookmarkStart w:id="56" w:name="_Toc233024018"/>
      <w:bookmarkEnd w:id="33"/>
      <w:bookmarkEnd w:id="51"/>
      <w:r>
        <w:t>Análisis Discriminante</w:t>
      </w:r>
      <w:bookmarkEnd w:id="55"/>
      <w:bookmarkEnd w:id="56"/>
    </w:p>
    <w:p w14:paraId="262C4D46" w14:textId="77777777" w:rsidR="003B4DDA" w:rsidRDefault="003B4DDA" w:rsidP="003B4DDA">
      <w:pPr>
        <w:pStyle w:val="FirstParagraph"/>
      </w:pPr>
    </w:p>
    <w:p w14:paraId="39953DAE" w14:textId="4B732E5B" w:rsidR="00EE2A0C" w:rsidRDefault="00EE2A0C" w:rsidP="003B4DDA">
      <w:pPr>
        <w:pStyle w:val="Ttulo3"/>
        <w:numPr>
          <w:ilvl w:val="2"/>
          <w:numId w:val="27"/>
        </w:numPr>
      </w:pPr>
      <w:bookmarkStart w:id="57" w:name="fundamentos"/>
      <w:bookmarkStart w:id="58" w:name="_Toc233016320"/>
      <w:bookmarkStart w:id="59" w:name="_Toc233024019"/>
      <w:r>
        <w:t>Fundamentos</w:t>
      </w:r>
      <w:bookmarkEnd w:id="58"/>
      <w:bookmarkEnd w:id="59"/>
    </w:p>
    <w:p w14:paraId="1CECBDBF" w14:textId="77777777" w:rsidR="003B4DDA" w:rsidRDefault="003B4DDA" w:rsidP="003B4DDA">
      <w:pPr>
        <w:pStyle w:val="FirstParagraph"/>
      </w:pPr>
    </w:p>
    <w:p w14:paraId="2D6C1D3F" w14:textId="4EC518C5" w:rsidR="00EE2A0C" w:rsidRDefault="00EE2A0C" w:rsidP="003B4DDA">
      <w:pPr>
        <w:pStyle w:val="Ttulo3"/>
        <w:numPr>
          <w:ilvl w:val="2"/>
          <w:numId w:val="27"/>
        </w:numPr>
      </w:pPr>
      <w:bookmarkStart w:id="60" w:name="lda-para-dos-clases"/>
      <w:bookmarkStart w:id="61" w:name="_Toc233016321"/>
      <w:bookmarkStart w:id="62" w:name="_Toc233024020"/>
      <w:bookmarkEnd w:id="57"/>
      <w:r>
        <w:t>LDA para dos clases</w:t>
      </w:r>
      <w:bookmarkEnd w:id="61"/>
      <w:bookmarkEnd w:id="62"/>
    </w:p>
    <w:p w14:paraId="3E853F2D" w14:textId="77777777" w:rsidR="003B4DDA" w:rsidRDefault="003B4DDA" w:rsidP="003B4DDA">
      <w:pPr>
        <w:pStyle w:val="Prrafodelista"/>
      </w:pPr>
    </w:p>
    <w:p w14:paraId="78407DBA" w14:textId="77777777" w:rsidR="003B4DDA" w:rsidRDefault="003B4DDA" w:rsidP="003B4DDA">
      <w:pPr>
        <w:pStyle w:val="FirstParagraph"/>
      </w:pPr>
    </w:p>
    <w:p w14:paraId="27AAB5FB" w14:textId="6FCAFB45" w:rsidR="00EE2A0C" w:rsidRDefault="00EE2A0C" w:rsidP="003B4DDA">
      <w:pPr>
        <w:pStyle w:val="Ttulo3"/>
        <w:numPr>
          <w:ilvl w:val="2"/>
          <w:numId w:val="27"/>
        </w:numPr>
      </w:pPr>
      <w:bookmarkStart w:id="63" w:name="lda-multiclase"/>
      <w:bookmarkStart w:id="64" w:name="_Toc233016322"/>
      <w:bookmarkStart w:id="65" w:name="_Toc233024021"/>
      <w:bookmarkEnd w:id="60"/>
      <w:r>
        <w:lastRenderedPageBreak/>
        <w:t>LDA multiclase</w:t>
      </w:r>
      <w:bookmarkEnd w:id="64"/>
      <w:bookmarkEnd w:id="65"/>
    </w:p>
    <w:p w14:paraId="0549CAF3" w14:textId="77777777" w:rsidR="003B4DDA" w:rsidRDefault="003B4DDA" w:rsidP="003B4DDA">
      <w:pPr>
        <w:pStyle w:val="FirstParagraph"/>
      </w:pPr>
    </w:p>
    <w:p w14:paraId="5B142B95" w14:textId="42188A68" w:rsidR="00EE2A0C" w:rsidRDefault="00EE2A0C" w:rsidP="003B4DDA">
      <w:pPr>
        <w:pStyle w:val="Ttulo3"/>
        <w:numPr>
          <w:ilvl w:val="2"/>
          <w:numId w:val="27"/>
        </w:numPr>
      </w:pPr>
      <w:bookmarkStart w:id="66" w:name="matriz-de-dispersión-intra-clase"/>
      <w:bookmarkStart w:id="67" w:name="_Toc233016323"/>
      <w:bookmarkStart w:id="68" w:name="_Toc233024022"/>
      <w:bookmarkEnd w:id="63"/>
      <w:r>
        <w:t xml:space="preserve">Matriz de dispersión </w:t>
      </w:r>
      <w:proofErr w:type="spellStart"/>
      <w:r>
        <w:t>intra-clase</w:t>
      </w:r>
      <w:bookmarkEnd w:id="67"/>
      <w:bookmarkEnd w:id="68"/>
      <w:proofErr w:type="spellEnd"/>
    </w:p>
    <w:p w14:paraId="0373C488" w14:textId="77777777" w:rsidR="003B4DDA" w:rsidRDefault="003B4DDA" w:rsidP="003B4DDA">
      <w:pPr>
        <w:pStyle w:val="Prrafodelista"/>
      </w:pPr>
    </w:p>
    <w:p w14:paraId="4CD93058" w14:textId="77777777" w:rsidR="003B4DDA" w:rsidRDefault="003B4DDA" w:rsidP="003B4DDA">
      <w:pPr>
        <w:pStyle w:val="FirstParagraph"/>
      </w:pPr>
    </w:p>
    <w:p w14:paraId="2FD8E552" w14:textId="244C3590" w:rsidR="00EE2A0C" w:rsidRDefault="00EE2A0C" w:rsidP="003B4DDA">
      <w:pPr>
        <w:pStyle w:val="Ttulo3"/>
        <w:numPr>
          <w:ilvl w:val="2"/>
          <w:numId w:val="27"/>
        </w:numPr>
      </w:pPr>
      <w:bookmarkStart w:id="69" w:name="matriz-de-dispersión-inter-clase"/>
      <w:bookmarkStart w:id="70" w:name="_Toc233016324"/>
      <w:bookmarkStart w:id="71" w:name="_Toc233024023"/>
      <w:bookmarkEnd w:id="66"/>
      <w:r>
        <w:t xml:space="preserve">Matriz de dispersión </w:t>
      </w:r>
      <w:proofErr w:type="spellStart"/>
      <w:r>
        <w:t>inter-clase</w:t>
      </w:r>
      <w:bookmarkEnd w:id="70"/>
      <w:bookmarkEnd w:id="71"/>
      <w:proofErr w:type="spellEnd"/>
    </w:p>
    <w:p w14:paraId="50C981A4" w14:textId="77777777" w:rsidR="003B4DDA" w:rsidRDefault="003B4DDA" w:rsidP="003B4DDA">
      <w:pPr>
        <w:pStyle w:val="Prrafobase"/>
      </w:pPr>
    </w:p>
    <w:p w14:paraId="2EE24DBC" w14:textId="55136C06" w:rsidR="00EE2A0C" w:rsidRDefault="00EE2A0C" w:rsidP="003B4DDA">
      <w:pPr>
        <w:pStyle w:val="Ttulo3"/>
        <w:numPr>
          <w:ilvl w:val="2"/>
          <w:numId w:val="27"/>
        </w:numPr>
      </w:pPr>
      <w:bookmarkStart w:id="72" w:name="criterio-de-fisher"/>
      <w:bookmarkStart w:id="73" w:name="_Toc233016325"/>
      <w:bookmarkStart w:id="74" w:name="_Toc233024024"/>
      <w:bookmarkEnd w:id="69"/>
      <w:r>
        <w:t>Criterio de Fisher</w:t>
      </w:r>
      <w:bookmarkEnd w:id="73"/>
      <w:bookmarkEnd w:id="74"/>
    </w:p>
    <w:p w14:paraId="30A0659C" w14:textId="77777777" w:rsidR="003B4DDA" w:rsidRDefault="003B4DDA" w:rsidP="003B4DDA">
      <w:pPr>
        <w:pStyle w:val="Prrafodelista"/>
      </w:pPr>
    </w:p>
    <w:p w14:paraId="3BE9DDD5" w14:textId="77777777" w:rsidR="003B4DDA" w:rsidRDefault="003B4DDA" w:rsidP="003B4DDA">
      <w:pPr>
        <w:pStyle w:val="FirstParagraph"/>
      </w:pPr>
    </w:p>
    <w:p w14:paraId="3ACD020F" w14:textId="6F659CE6" w:rsidR="00EE2A0C" w:rsidRDefault="00EE2A0C" w:rsidP="003B4DDA">
      <w:pPr>
        <w:pStyle w:val="Ttulo3"/>
        <w:numPr>
          <w:ilvl w:val="2"/>
          <w:numId w:val="27"/>
        </w:numPr>
      </w:pPr>
      <w:bookmarkStart w:id="75" w:name="obtención-de-vectores-discriminantes"/>
      <w:bookmarkStart w:id="76" w:name="_Toc233016326"/>
      <w:bookmarkStart w:id="77" w:name="_Toc233024025"/>
      <w:bookmarkEnd w:id="72"/>
      <w:r>
        <w:t>Obtención de vectores discriminantes</w:t>
      </w:r>
      <w:bookmarkEnd w:id="76"/>
      <w:bookmarkEnd w:id="77"/>
    </w:p>
    <w:p w14:paraId="0E3CDE91" w14:textId="77777777" w:rsidR="003B4DDA" w:rsidRDefault="003B4DDA" w:rsidP="003B4DDA">
      <w:pPr>
        <w:pStyle w:val="Prrafobase"/>
      </w:pPr>
    </w:p>
    <w:p w14:paraId="65D4CE57" w14:textId="41E5B604" w:rsidR="00EE2A0C" w:rsidRDefault="00EE2A0C" w:rsidP="003B4DDA">
      <w:pPr>
        <w:pStyle w:val="Ttulo3"/>
        <w:numPr>
          <w:ilvl w:val="2"/>
          <w:numId w:val="27"/>
        </w:numPr>
      </w:pPr>
      <w:bookmarkStart w:id="78" w:name="clasificación-mediante-lda"/>
      <w:bookmarkStart w:id="79" w:name="_Toc233016327"/>
      <w:bookmarkStart w:id="80" w:name="_Toc233024026"/>
      <w:bookmarkEnd w:id="75"/>
      <w:r>
        <w:t>Clasificación mediante LDA</w:t>
      </w:r>
      <w:bookmarkEnd w:id="79"/>
      <w:bookmarkEnd w:id="80"/>
    </w:p>
    <w:p w14:paraId="67ED42BA" w14:textId="77777777" w:rsidR="003B4DDA" w:rsidRDefault="003B4DDA" w:rsidP="003B4DDA">
      <w:pPr>
        <w:pStyle w:val="Prrafodelista"/>
      </w:pPr>
    </w:p>
    <w:p w14:paraId="6AB05DE1" w14:textId="77777777" w:rsidR="003B4DDA" w:rsidRDefault="003B4DDA" w:rsidP="003B4DDA">
      <w:pPr>
        <w:pStyle w:val="Prrafobase"/>
      </w:pPr>
    </w:p>
    <w:p w14:paraId="2FFCD817" w14:textId="0C6480DF" w:rsidR="00EE2A0C" w:rsidRDefault="00EE2A0C" w:rsidP="003B4DDA">
      <w:pPr>
        <w:pStyle w:val="Ttulo3"/>
        <w:numPr>
          <w:ilvl w:val="2"/>
          <w:numId w:val="27"/>
        </w:numPr>
      </w:pPr>
      <w:bookmarkStart w:id="81" w:name="supuestos-estadísticos"/>
      <w:bookmarkStart w:id="82" w:name="_Toc233016328"/>
      <w:bookmarkStart w:id="83" w:name="_Toc233024027"/>
      <w:bookmarkEnd w:id="78"/>
      <w:r>
        <w:t>Supuestos estadísticos</w:t>
      </w:r>
      <w:bookmarkEnd w:id="82"/>
      <w:bookmarkEnd w:id="83"/>
    </w:p>
    <w:p w14:paraId="0B3B59CE" w14:textId="77777777" w:rsidR="003B4DDA" w:rsidRDefault="003B4DDA" w:rsidP="003B4DDA">
      <w:pPr>
        <w:pStyle w:val="FirstParagraph"/>
      </w:pPr>
    </w:p>
    <w:p w14:paraId="11FAC732" w14:textId="67AD9FDA" w:rsidR="00EE2A0C" w:rsidRDefault="00EE2A0C" w:rsidP="003B4DDA">
      <w:pPr>
        <w:pStyle w:val="Ttulo3"/>
        <w:numPr>
          <w:ilvl w:val="2"/>
          <w:numId w:val="27"/>
        </w:numPr>
      </w:pPr>
      <w:bookmarkStart w:id="84" w:name="limitaciones-de-lda"/>
      <w:bookmarkStart w:id="85" w:name="_Toc233016329"/>
      <w:bookmarkStart w:id="86" w:name="_Toc233024028"/>
      <w:bookmarkEnd w:id="81"/>
      <w:r>
        <w:t>Limitaciones de LDA</w:t>
      </w:r>
      <w:bookmarkEnd w:id="85"/>
      <w:bookmarkEnd w:id="86"/>
    </w:p>
    <w:p w14:paraId="2B0BCB1A" w14:textId="77777777" w:rsidR="003B4DDA" w:rsidRDefault="003B4DDA" w:rsidP="003B4DDA">
      <w:pPr>
        <w:pStyle w:val="Prrafodelista"/>
      </w:pPr>
    </w:p>
    <w:p w14:paraId="22050F8D" w14:textId="77777777" w:rsidR="003B4DDA" w:rsidRDefault="003B4DDA" w:rsidP="003B4DDA">
      <w:pPr>
        <w:pStyle w:val="FirstParagraph"/>
      </w:pPr>
    </w:p>
    <w:p w14:paraId="5CB87EA9" w14:textId="1E279337" w:rsidR="00EE2A0C" w:rsidRDefault="00EE2A0C" w:rsidP="003B4DDA">
      <w:pPr>
        <w:pStyle w:val="Ttulo3"/>
        <w:numPr>
          <w:ilvl w:val="2"/>
          <w:numId w:val="27"/>
        </w:numPr>
      </w:pPr>
      <w:bookmarkStart w:id="87" w:name="variantes-computacionales-de-lda"/>
      <w:bookmarkStart w:id="88" w:name="_Toc233016330"/>
      <w:bookmarkStart w:id="89" w:name="_Toc233024029"/>
      <w:bookmarkEnd w:id="84"/>
      <w:r>
        <w:t>Variantes computacionales de LDA</w:t>
      </w:r>
      <w:bookmarkEnd w:id="88"/>
      <w:bookmarkEnd w:id="89"/>
    </w:p>
    <w:p w14:paraId="38D0F92F" w14:textId="77777777" w:rsidR="003B4DDA" w:rsidRDefault="003B4DDA" w:rsidP="003B4DDA">
      <w:pPr>
        <w:pStyle w:val="FirstParagraph"/>
      </w:pPr>
    </w:p>
    <w:p w14:paraId="2CE00DC2" w14:textId="7C512B71" w:rsidR="00EE2A0C" w:rsidRDefault="00EE2A0C" w:rsidP="00985DC1">
      <w:pPr>
        <w:pStyle w:val="Ttulo3"/>
        <w:numPr>
          <w:ilvl w:val="2"/>
          <w:numId w:val="27"/>
        </w:numPr>
      </w:pPr>
      <w:bookmarkStart w:id="90" w:name="análisis-discriminante-cuadrático-qda"/>
      <w:bookmarkStart w:id="91" w:name="_Toc233016331"/>
      <w:bookmarkStart w:id="92" w:name="_Toc233024030"/>
      <w:bookmarkEnd w:id="87"/>
      <w:r>
        <w:t>Análisis Discriminante Cuadrático (QDA)</w:t>
      </w:r>
      <w:bookmarkEnd w:id="91"/>
      <w:bookmarkEnd w:id="92"/>
    </w:p>
    <w:p w14:paraId="76D1CA73" w14:textId="77777777" w:rsidR="00985DC1" w:rsidRDefault="00985DC1" w:rsidP="00985DC1">
      <w:pPr>
        <w:pStyle w:val="FirstParagraph"/>
      </w:pPr>
    </w:p>
    <w:p w14:paraId="2A7CA8B0" w14:textId="77777777" w:rsidR="00EE2A0C" w:rsidRDefault="00EE2A0C" w:rsidP="00EE2A0C">
      <w:pPr>
        <w:pStyle w:val="Ttulo3"/>
      </w:pPr>
      <w:bookmarkStart w:id="93" w:name="comparación-entre-lda-y-qda"/>
      <w:bookmarkStart w:id="94" w:name="_Toc233016332"/>
      <w:bookmarkStart w:id="95" w:name="_Toc233024031"/>
      <w:bookmarkEnd w:id="90"/>
      <w:r>
        <w:t>2.2.13</w:t>
      </w:r>
      <w:r>
        <w:tab/>
        <w:t>Comparación entre LDA y QDA</w:t>
      </w:r>
      <w:bookmarkEnd w:id="94"/>
      <w:bookmarkEnd w:id="95"/>
    </w:p>
    <w:p w14:paraId="056CBC08" w14:textId="77777777" w:rsidR="00985DC1" w:rsidRDefault="00985DC1" w:rsidP="00985DC1">
      <w:pPr>
        <w:pStyle w:val="FirstParagraph"/>
      </w:pPr>
    </w:p>
    <w:p w14:paraId="0B604048" w14:textId="77777777" w:rsidR="00EE2A0C" w:rsidRDefault="00EE2A0C" w:rsidP="00EE2A0C">
      <w:pPr>
        <w:pStyle w:val="Ttulo2"/>
      </w:pPr>
      <w:bookmarkStart w:id="96" w:name="problema-small-sample-size"/>
      <w:bookmarkStart w:id="97" w:name="_Toc233016333"/>
      <w:bookmarkStart w:id="98" w:name="_Toc233024032"/>
      <w:bookmarkEnd w:id="54"/>
      <w:bookmarkEnd w:id="93"/>
      <w:r>
        <w:lastRenderedPageBreak/>
        <w:t>2.3</w:t>
      </w:r>
      <w:r>
        <w:tab/>
        <w:t>Problema Small Sample Size</w:t>
      </w:r>
      <w:bookmarkEnd w:id="97"/>
      <w:bookmarkEnd w:id="98"/>
    </w:p>
    <w:p w14:paraId="483A0D8F" w14:textId="77777777" w:rsidR="00985DC1" w:rsidRDefault="00985DC1" w:rsidP="00985DC1">
      <w:pPr>
        <w:pStyle w:val="FirstParagraph"/>
      </w:pPr>
    </w:p>
    <w:p w14:paraId="068EC38E" w14:textId="77777777" w:rsidR="00EE2A0C" w:rsidRDefault="00EE2A0C" w:rsidP="00EE2A0C">
      <w:pPr>
        <w:pStyle w:val="Ttulo3"/>
      </w:pPr>
      <w:bookmarkStart w:id="99" w:name="definición-formal"/>
      <w:bookmarkStart w:id="100" w:name="_Toc233016334"/>
      <w:bookmarkStart w:id="101" w:name="_Toc233024033"/>
      <w:r>
        <w:t>2.3.1</w:t>
      </w:r>
      <w:r>
        <w:tab/>
        <w:t>Definición formal</w:t>
      </w:r>
      <w:bookmarkEnd w:id="100"/>
      <w:bookmarkEnd w:id="101"/>
    </w:p>
    <w:p w14:paraId="2979E3B8" w14:textId="77777777" w:rsidR="00985DC1" w:rsidRDefault="00985DC1" w:rsidP="00985DC1">
      <w:pPr>
        <w:pStyle w:val="FirstParagraph"/>
      </w:pPr>
    </w:p>
    <w:p w14:paraId="2DF0D74F" w14:textId="77777777" w:rsidR="00EE2A0C" w:rsidRDefault="00EE2A0C" w:rsidP="00EE2A0C">
      <w:pPr>
        <w:pStyle w:val="Ttulo3"/>
      </w:pPr>
      <w:bookmarkStart w:id="102" w:name="singularidad-de-sw"/>
      <w:bookmarkStart w:id="103" w:name="_Toc233016335"/>
      <w:bookmarkStart w:id="104" w:name="_Toc233024034"/>
      <w:bookmarkEnd w:id="99"/>
      <w:r>
        <w:t>2.3.2</w:t>
      </w:r>
      <w:r>
        <w:tab/>
        <w:t xml:space="preserve">Singularidad de </w:t>
      </w:r>
      <w:proofErr w:type="spellStart"/>
      <w:r>
        <w:t>Sw</w:t>
      </w:r>
      <w:bookmarkEnd w:id="103"/>
      <w:bookmarkEnd w:id="104"/>
      <w:proofErr w:type="spellEnd"/>
    </w:p>
    <w:p w14:paraId="427B1111" w14:textId="77777777" w:rsidR="00985DC1" w:rsidRDefault="00985DC1" w:rsidP="00985DC1">
      <w:pPr>
        <w:pStyle w:val="FirstParagraph"/>
      </w:pPr>
    </w:p>
    <w:p w14:paraId="0B80B86F" w14:textId="77777777" w:rsidR="00EE2A0C" w:rsidRDefault="00EE2A0C" w:rsidP="00EE2A0C">
      <w:pPr>
        <w:pStyle w:val="Ttulo3"/>
      </w:pPr>
      <w:bookmarkStart w:id="105" w:name="impacto-en-lda"/>
      <w:bookmarkStart w:id="106" w:name="_Toc233016336"/>
      <w:bookmarkStart w:id="107" w:name="_Toc233024035"/>
      <w:bookmarkEnd w:id="102"/>
      <w:r>
        <w:t>2.3.3</w:t>
      </w:r>
      <w:r>
        <w:tab/>
        <w:t>Impacto en LDA</w:t>
      </w:r>
      <w:bookmarkEnd w:id="106"/>
      <w:bookmarkEnd w:id="107"/>
    </w:p>
    <w:p w14:paraId="0AE50AC7" w14:textId="77777777" w:rsidR="00985DC1" w:rsidRDefault="00985DC1" w:rsidP="00985DC1">
      <w:pPr>
        <w:pStyle w:val="FirstParagraph"/>
      </w:pPr>
    </w:p>
    <w:p w14:paraId="64303FC8" w14:textId="77777777" w:rsidR="00EE2A0C" w:rsidRDefault="00EE2A0C" w:rsidP="00EE2A0C">
      <w:pPr>
        <w:pStyle w:val="Ttulo3"/>
      </w:pPr>
      <w:bookmarkStart w:id="108" w:name="estrategias-para-mitigarlo"/>
      <w:bookmarkStart w:id="109" w:name="_Toc233016337"/>
      <w:bookmarkStart w:id="110" w:name="_Toc233024036"/>
      <w:bookmarkEnd w:id="105"/>
      <w:r>
        <w:t>2.3.4</w:t>
      </w:r>
      <w:r>
        <w:tab/>
        <w:t>Estrategias para mitigarlo</w:t>
      </w:r>
      <w:bookmarkEnd w:id="109"/>
      <w:bookmarkEnd w:id="110"/>
    </w:p>
    <w:p w14:paraId="1ADE4792" w14:textId="77777777" w:rsidR="00985DC1" w:rsidRDefault="00985DC1" w:rsidP="00985DC1">
      <w:pPr>
        <w:pStyle w:val="FirstParagraph"/>
      </w:pPr>
    </w:p>
    <w:p w14:paraId="2A0BC41C" w14:textId="77777777" w:rsidR="00EE2A0C" w:rsidRDefault="00EE2A0C" w:rsidP="00EE2A0C">
      <w:pPr>
        <w:pStyle w:val="Ttulo2"/>
      </w:pPr>
      <w:bookmarkStart w:id="111" w:name="expansión-polinomial"/>
      <w:bookmarkStart w:id="112" w:name="_Toc233016338"/>
      <w:bookmarkStart w:id="113" w:name="_Toc233024037"/>
      <w:bookmarkEnd w:id="96"/>
      <w:bookmarkEnd w:id="108"/>
      <w:r>
        <w:t>2.4</w:t>
      </w:r>
      <w:r>
        <w:tab/>
        <w:t>Expansión polinomial</w:t>
      </w:r>
      <w:bookmarkEnd w:id="112"/>
      <w:bookmarkEnd w:id="113"/>
    </w:p>
    <w:p w14:paraId="1E75A9FA" w14:textId="77777777" w:rsidR="00985DC1" w:rsidRDefault="00985DC1" w:rsidP="00985DC1">
      <w:pPr>
        <w:pStyle w:val="FirstParagraph"/>
      </w:pPr>
    </w:p>
    <w:p w14:paraId="206F2198" w14:textId="77777777" w:rsidR="00EE2A0C" w:rsidRDefault="00EE2A0C" w:rsidP="00EE2A0C">
      <w:pPr>
        <w:pStyle w:val="Ttulo3"/>
      </w:pPr>
      <w:bookmarkStart w:id="114" w:name="espacios-de-características"/>
      <w:bookmarkStart w:id="115" w:name="_Toc233016339"/>
      <w:bookmarkStart w:id="116" w:name="_Toc233024038"/>
      <w:r>
        <w:t>2.4.1</w:t>
      </w:r>
      <w:r>
        <w:tab/>
        <w:t>Espacios de características</w:t>
      </w:r>
      <w:bookmarkEnd w:id="115"/>
      <w:bookmarkEnd w:id="116"/>
    </w:p>
    <w:p w14:paraId="399AD650" w14:textId="77777777" w:rsidR="00985DC1" w:rsidRDefault="00985DC1" w:rsidP="00985DC1">
      <w:pPr>
        <w:pStyle w:val="FirstParagraph"/>
      </w:pPr>
    </w:p>
    <w:p w14:paraId="62687944" w14:textId="77777777" w:rsidR="00EE2A0C" w:rsidRDefault="00EE2A0C" w:rsidP="00EE2A0C">
      <w:pPr>
        <w:pStyle w:val="Ttulo3"/>
      </w:pPr>
      <w:bookmarkStart w:id="117" w:name="teorema-de-cover"/>
      <w:bookmarkStart w:id="118" w:name="_Toc233016340"/>
      <w:bookmarkStart w:id="119" w:name="_Toc233024039"/>
      <w:bookmarkEnd w:id="114"/>
      <w:r>
        <w:t>2.4.2</w:t>
      </w:r>
      <w:r>
        <w:tab/>
        <w:t>Teorema de Cover</w:t>
      </w:r>
      <w:bookmarkEnd w:id="118"/>
      <w:bookmarkEnd w:id="119"/>
    </w:p>
    <w:p w14:paraId="6B46E2E4" w14:textId="77777777" w:rsidR="00985DC1" w:rsidRDefault="00985DC1" w:rsidP="00985DC1">
      <w:pPr>
        <w:pStyle w:val="FirstParagraph"/>
      </w:pPr>
    </w:p>
    <w:p w14:paraId="5D01169E" w14:textId="77777777" w:rsidR="00EE2A0C" w:rsidRDefault="00EE2A0C" w:rsidP="00EE2A0C">
      <w:pPr>
        <w:pStyle w:val="Ttulo3"/>
      </w:pPr>
      <w:bookmarkStart w:id="120" w:name="expansión-polinomial-explícita"/>
      <w:bookmarkStart w:id="121" w:name="_Toc233016341"/>
      <w:bookmarkStart w:id="122" w:name="_Toc233024040"/>
      <w:bookmarkEnd w:id="117"/>
      <w:r>
        <w:t>2.4.3</w:t>
      </w:r>
      <w:r>
        <w:tab/>
        <w:t>Expansión polinomial explícita</w:t>
      </w:r>
      <w:bookmarkEnd w:id="121"/>
      <w:bookmarkEnd w:id="122"/>
    </w:p>
    <w:p w14:paraId="79E86E3B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0DCDA157" w14:textId="77777777" w:rsidR="00EE2A0C" w:rsidRDefault="00EE2A0C" w:rsidP="00EE2A0C">
      <w:pPr>
        <w:pStyle w:val="Ttulo3"/>
      </w:pPr>
      <w:bookmarkStart w:id="123" w:name="crecimiento-combinatorial"/>
      <w:bookmarkStart w:id="124" w:name="_Toc233016342"/>
      <w:bookmarkStart w:id="125" w:name="_Toc233024041"/>
      <w:bookmarkEnd w:id="120"/>
      <w:r>
        <w:t>2.4.4</w:t>
      </w:r>
      <w:r>
        <w:tab/>
        <w:t xml:space="preserve">Crecimiento </w:t>
      </w:r>
      <w:proofErr w:type="spellStart"/>
      <w:r>
        <w:t>combinatorial</w:t>
      </w:r>
      <w:bookmarkEnd w:id="124"/>
      <w:bookmarkEnd w:id="125"/>
      <w:proofErr w:type="spellEnd"/>
    </w:p>
    <w:p w14:paraId="7C1A7BDD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24B33656" w14:textId="77777777" w:rsidR="00EE2A0C" w:rsidRDefault="00EE2A0C" w:rsidP="00EE2A0C">
      <w:pPr>
        <w:pStyle w:val="Ttulo3"/>
      </w:pPr>
      <w:bookmarkStart w:id="126" w:name="relación-con-sss"/>
      <w:bookmarkStart w:id="127" w:name="_Toc233016343"/>
      <w:bookmarkStart w:id="128" w:name="_Toc233024042"/>
      <w:bookmarkEnd w:id="123"/>
      <w:r>
        <w:t>2.4.5</w:t>
      </w:r>
      <w:r>
        <w:tab/>
        <w:t>Relación con SSS</w:t>
      </w:r>
      <w:bookmarkEnd w:id="127"/>
      <w:bookmarkEnd w:id="128"/>
    </w:p>
    <w:p w14:paraId="0519581F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0A384FC5" w14:textId="77777777" w:rsidR="00EE2A0C" w:rsidRDefault="00EE2A0C" w:rsidP="00EE2A0C">
      <w:pPr>
        <w:pStyle w:val="Ttulo2"/>
      </w:pPr>
      <w:bookmarkStart w:id="129" w:name="algoritmos-genéticos"/>
      <w:bookmarkStart w:id="130" w:name="_Toc233016344"/>
      <w:bookmarkStart w:id="131" w:name="_Toc233024043"/>
      <w:bookmarkEnd w:id="111"/>
      <w:bookmarkEnd w:id="126"/>
      <w:r>
        <w:t>2.5</w:t>
      </w:r>
      <w:r>
        <w:tab/>
        <w:t>Algoritmos genéticos</w:t>
      </w:r>
      <w:bookmarkEnd w:id="130"/>
      <w:bookmarkEnd w:id="131"/>
    </w:p>
    <w:p w14:paraId="00C2F20D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2D58F9D5" w14:textId="77777777" w:rsidR="00EE2A0C" w:rsidRDefault="00EE2A0C" w:rsidP="00EE2A0C">
      <w:pPr>
        <w:pStyle w:val="Ttulo3"/>
      </w:pPr>
      <w:bookmarkStart w:id="132" w:name="inspiración-biológica"/>
      <w:bookmarkStart w:id="133" w:name="_Toc233016345"/>
      <w:bookmarkStart w:id="134" w:name="_Toc233024044"/>
      <w:r>
        <w:lastRenderedPageBreak/>
        <w:t>2.5.1</w:t>
      </w:r>
      <w:r>
        <w:tab/>
        <w:t>Inspiración biológica</w:t>
      </w:r>
      <w:bookmarkEnd w:id="133"/>
      <w:bookmarkEnd w:id="134"/>
    </w:p>
    <w:p w14:paraId="564CCFB4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49751BDF" w14:textId="77777777" w:rsidR="00EE2A0C" w:rsidRDefault="00EE2A0C" w:rsidP="00EE2A0C">
      <w:pPr>
        <w:pStyle w:val="Ttulo3"/>
      </w:pPr>
      <w:bookmarkStart w:id="135" w:name="representación-cromosómica"/>
      <w:bookmarkStart w:id="136" w:name="_Toc233016346"/>
      <w:bookmarkStart w:id="137" w:name="_Toc233024045"/>
      <w:bookmarkEnd w:id="132"/>
      <w:r>
        <w:t>2.5.2</w:t>
      </w:r>
      <w:r>
        <w:tab/>
        <w:t>Representación cromosómica</w:t>
      </w:r>
      <w:bookmarkEnd w:id="136"/>
      <w:bookmarkEnd w:id="137"/>
    </w:p>
    <w:p w14:paraId="06586510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2CBB1C65" w14:textId="77777777" w:rsidR="00EE2A0C" w:rsidRDefault="00EE2A0C" w:rsidP="00EE2A0C">
      <w:pPr>
        <w:pStyle w:val="Ttulo3"/>
      </w:pPr>
      <w:bookmarkStart w:id="138" w:name="función-fitness"/>
      <w:bookmarkStart w:id="139" w:name="_Toc233016347"/>
      <w:bookmarkStart w:id="140" w:name="_Toc233024046"/>
      <w:bookmarkEnd w:id="135"/>
      <w:r>
        <w:t>2.5.3</w:t>
      </w:r>
      <w:r>
        <w:tab/>
        <w:t>Función fitness</w:t>
      </w:r>
      <w:bookmarkEnd w:id="139"/>
      <w:bookmarkEnd w:id="140"/>
    </w:p>
    <w:p w14:paraId="1856F427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213D1520" w14:textId="77777777" w:rsidR="00EE2A0C" w:rsidRDefault="00EE2A0C" w:rsidP="00EE2A0C">
      <w:pPr>
        <w:pStyle w:val="Ttulo3"/>
      </w:pPr>
      <w:bookmarkStart w:id="141" w:name="selección"/>
      <w:bookmarkStart w:id="142" w:name="_Toc233016348"/>
      <w:bookmarkStart w:id="143" w:name="_Toc233024047"/>
      <w:bookmarkEnd w:id="138"/>
      <w:r>
        <w:t>2.5.4</w:t>
      </w:r>
      <w:r>
        <w:tab/>
        <w:t>Selección</w:t>
      </w:r>
      <w:bookmarkEnd w:id="142"/>
      <w:bookmarkEnd w:id="143"/>
    </w:p>
    <w:p w14:paraId="1DAFE0E9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3F603C93" w14:textId="77777777" w:rsidR="00EE2A0C" w:rsidRDefault="00EE2A0C" w:rsidP="00EE2A0C">
      <w:pPr>
        <w:pStyle w:val="Ttulo3"/>
      </w:pPr>
      <w:bookmarkStart w:id="144" w:name="cruza"/>
      <w:bookmarkStart w:id="145" w:name="_Toc233016349"/>
      <w:bookmarkStart w:id="146" w:name="_Toc233024048"/>
      <w:bookmarkEnd w:id="141"/>
      <w:r>
        <w:t>2.5.5</w:t>
      </w:r>
      <w:r>
        <w:tab/>
        <w:t>Cruza</w:t>
      </w:r>
      <w:bookmarkEnd w:id="145"/>
      <w:bookmarkEnd w:id="146"/>
    </w:p>
    <w:p w14:paraId="05494914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6A00A5F9" w14:textId="77777777" w:rsidR="00EE2A0C" w:rsidRDefault="00EE2A0C" w:rsidP="00EE2A0C">
      <w:pPr>
        <w:pStyle w:val="Ttulo3"/>
      </w:pPr>
      <w:bookmarkStart w:id="147" w:name="mutación"/>
      <w:bookmarkStart w:id="148" w:name="_Toc233016350"/>
      <w:bookmarkStart w:id="149" w:name="_Toc233024049"/>
      <w:bookmarkEnd w:id="144"/>
      <w:r>
        <w:t>2.5.6</w:t>
      </w:r>
      <w:r>
        <w:tab/>
        <w:t>Mutación</w:t>
      </w:r>
      <w:bookmarkEnd w:id="148"/>
      <w:bookmarkEnd w:id="149"/>
    </w:p>
    <w:p w14:paraId="59D3928F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35EC21BE" w14:textId="77777777" w:rsidR="00EE2A0C" w:rsidRDefault="00EE2A0C" w:rsidP="00EE2A0C">
      <w:pPr>
        <w:pStyle w:val="Ttulo3"/>
      </w:pPr>
      <w:bookmarkStart w:id="150" w:name="X8605880a15ae821f06f56069101978b8eac3be4"/>
      <w:bookmarkStart w:id="151" w:name="_Toc233016351"/>
      <w:bookmarkStart w:id="152" w:name="_Toc233024050"/>
      <w:bookmarkEnd w:id="147"/>
      <w:r>
        <w:t>2.5.7</w:t>
      </w:r>
      <w:r>
        <w:tab/>
        <w:t>Aplicaciones en selección de características</w:t>
      </w:r>
      <w:bookmarkEnd w:id="151"/>
      <w:bookmarkEnd w:id="152"/>
    </w:p>
    <w:p w14:paraId="56F96E17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3ED73929" w14:textId="77777777" w:rsidR="00EE2A0C" w:rsidRDefault="00EE2A0C" w:rsidP="00EE2A0C">
      <w:pPr>
        <w:pStyle w:val="Ttulo2"/>
      </w:pPr>
      <w:bookmarkStart w:id="153" w:name="métodos-kernel"/>
      <w:bookmarkStart w:id="154" w:name="_Toc233016352"/>
      <w:bookmarkStart w:id="155" w:name="_Toc233024051"/>
      <w:bookmarkEnd w:id="129"/>
      <w:bookmarkEnd w:id="150"/>
      <w:r>
        <w:t>2.6</w:t>
      </w:r>
      <w:r>
        <w:tab/>
        <w:t xml:space="preserve">Métodos </w:t>
      </w:r>
      <w:proofErr w:type="spellStart"/>
      <w:r>
        <w:t>kernel</w:t>
      </w:r>
      <w:bookmarkEnd w:id="154"/>
      <w:bookmarkEnd w:id="155"/>
      <w:proofErr w:type="spellEnd"/>
    </w:p>
    <w:p w14:paraId="7CF12CB3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61B8AA24" w14:textId="77777777" w:rsidR="00EE2A0C" w:rsidRDefault="00EE2A0C" w:rsidP="00EE2A0C">
      <w:pPr>
        <w:pStyle w:val="Ttulo3"/>
      </w:pPr>
      <w:bookmarkStart w:id="156" w:name="fundamentos-1"/>
      <w:bookmarkStart w:id="157" w:name="_Toc233016353"/>
      <w:bookmarkStart w:id="158" w:name="_Toc233024052"/>
      <w:r>
        <w:t>2.6.1</w:t>
      </w:r>
      <w:r>
        <w:tab/>
        <w:t>Fundamentos</w:t>
      </w:r>
      <w:bookmarkEnd w:id="157"/>
      <w:bookmarkEnd w:id="158"/>
    </w:p>
    <w:p w14:paraId="53D42AB6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04641587" w14:textId="77777777" w:rsidR="00EE2A0C" w:rsidRDefault="00EE2A0C" w:rsidP="00EE2A0C">
      <w:pPr>
        <w:pStyle w:val="Ttulo3"/>
      </w:pPr>
      <w:bookmarkStart w:id="159" w:name="kernel-trick"/>
      <w:bookmarkStart w:id="160" w:name="_Toc233016354"/>
      <w:bookmarkStart w:id="161" w:name="_Toc233024053"/>
      <w:bookmarkEnd w:id="156"/>
      <w:r>
        <w:t>2.6.2</w:t>
      </w:r>
      <w:r>
        <w:tab/>
      </w:r>
      <w:proofErr w:type="spellStart"/>
      <w:r>
        <w:t>Kernel</w:t>
      </w:r>
      <w:proofErr w:type="spellEnd"/>
      <w:r>
        <w:t xml:space="preserve"> Trick</w:t>
      </w:r>
      <w:bookmarkEnd w:id="160"/>
      <w:bookmarkEnd w:id="161"/>
    </w:p>
    <w:p w14:paraId="04AD790A" w14:textId="77777777" w:rsidR="00985DC1" w:rsidRPr="00985DC1" w:rsidRDefault="00985DC1" w:rsidP="00985DC1">
      <w:pPr>
        <w:pStyle w:val="FirstParagraph"/>
        <w:rPr>
          <w:lang w:val="es-MX"/>
        </w:rPr>
      </w:pPr>
    </w:p>
    <w:p w14:paraId="0E9A857B" w14:textId="77777777" w:rsidR="00EE2A0C" w:rsidRDefault="00EE2A0C" w:rsidP="00EE2A0C">
      <w:pPr>
        <w:pStyle w:val="Ttulo3"/>
      </w:pPr>
      <w:bookmarkStart w:id="162" w:name="funciones-kernel"/>
      <w:bookmarkStart w:id="163" w:name="_Toc233016355"/>
      <w:bookmarkStart w:id="164" w:name="_Toc233024054"/>
      <w:bookmarkEnd w:id="159"/>
      <w:r>
        <w:t>2.6.3</w:t>
      </w:r>
      <w:r>
        <w:tab/>
        <w:t xml:space="preserve">Funciones </w:t>
      </w:r>
      <w:proofErr w:type="spellStart"/>
      <w:r>
        <w:t>kernel</w:t>
      </w:r>
      <w:bookmarkEnd w:id="163"/>
      <w:bookmarkEnd w:id="164"/>
      <w:proofErr w:type="spellEnd"/>
    </w:p>
    <w:p w14:paraId="0D9AEE75" w14:textId="77777777" w:rsidR="008403B4" w:rsidRPr="00985DC1" w:rsidRDefault="008403B4" w:rsidP="00985DC1">
      <w:pPr>
        <w:pStyle w:val="FirstParagraph"/>
        <w:rPr>
          <w:lang w:val="es-MX"/>
        </w:rPr>
      </w:pPr>
    </w:p>
    <w:p w14:paraId="58FF8451" w14:textId="77777777" w:rsidR="00EE2A0C" w:rsidRDefault="00EE2A0C" w:rsidP="00EE2A0C">
      <w:pPr>
        <w:pStyle w:val="Ttulo4"/>
      </w:pPr>
      <w:bookmarkStart w:id="165" w:name="polinomial"/>
      <w:r>
        <w:t>2.6.3.1</w:t>
      </w:r>
      <w:r>
        <w:tab/>
        <w:t>Polinomial</w:t>
      </w:r>
    </w:p>
    <w:p w14:paraId="0B2566E1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D83FFF3" w14:textId="77777777" w:rsidR="00EE2A0C" w:rsidRDefault="00EE2A0C" w:rsidP="00EE2A0C">
      <w:pPr>
        <w:pStyle w:val="Ttulo4"/>
      </w:pPr>
      <w:bookmarkStart w:id="166" w:name="gaussiano"/>
      <w:bookmarkEnd w:id="165"/>
      <w:r>
        <w:lastRenderedPageBreak/>
        <w:t>2.6.3.2</w:t>
      </w:r>
      <w:r>
        <w:tab/>
        <w:t>Gaussiano</w:t>
      </w:r>
    </w:p>
    <w:p w14:paraId="57B3112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BFEF607" w14:textId="77777777" w:rsidR="00EE2A0C" w:rsidRDefault="00EE2A0C" w:rsidP="00EE2A0C">
      <w:pPr>
        <w:pStyle w:val="Ttulo3"/>
      </w:pPr>
      <w:bookmarkStart w:id="167" w:name="kfda"/>
      <w:bookmarkStart w:id="168" w:name="_Toc233016356"/>
      <w:bookmarkStart w:id="169" w:name="_Toc233024055"/>
      <w:bookmarkEnd w:id="162"/>
      <w:bookmarkEnd w:id="166"/>
      <w:r>
        <w:t>2.6.4</w:t>
      </w:r>
      <w:r>
        <w:tab/>
        <w:t>KFDA</w:t>
      </w:r>
      <w:bookmarkEnd w:id="168"/>
      <w:bookmarkEnd w:id="169"/>
    </w:p>
    <w:p w14:paraId="3A1CAF9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F3141D5" w14:textId="77777777" w:rsidR="00EE2A0C" w:rsidRDefault="00EE2A0C" w:rsidP="00EE2A0C">
      <w:pPr>
        <w:pStyle w:val="Ttulo3"/>
      </w:pPr>
      <w:bookmarkStart w:id="170" w:name="ventajas-y-limitaciones"/>
      <w:bookmarkStart w:id="171" w:name="_Toc233016357"/>
      <w:bookmarkStart w:id="172" w:name="_Toc233024056"/>
      <w:bookmarkEnd w:id="167"/>
      <w:r>
        <w:t>2.6.5</w:t>
      </w:r>
      <w:r>
        <w:tab/>
        <w:t>Ventajas y limitaciones</w:t>
      </w:r>
      <w:bookmarkEnd w:id="171"/>
      <w:bookmarkEnd w:id="172"/>
    </w:p>
    <w:p w14:paraId="7E80B126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FB779AB" w14:textId="77777777" w:rsidR="00EE2A0C" w:rsidRDefault="00EE2A0C" w:rsidP="00EE2A0C">
      <w:pPr>
        <w:pStyle w:val="Ttulo2"/>
      </w:pPr>
      <w:bookmarkStart w:id="173" w:name="máquinas-de-soporte-vectorial"/>
      <w:bookmarkStart w:id="174" w:name="_Toc233016358"/>
      <w:bookmarkStart w:id="175" w:name="_Toc233024057"/>
      <w:bookmarkEnd w:id="153"/>
      <w:bookmarkEnd w:id="170"/>
      <w:r>
        <w:t>2.7</w:t>
      </w:r>
      <w:r>
        <w:tab/>
        <w:t>Máquinas de Soporte Vectorial</w:t>
      </w:r>
      <w:bookmarkEnd w:id="174"/>
      <w:bookmarkEnd w:id="175"/>
    </w:p>
    <w:p w14:paraId="6EFAA2A8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CC38789" w14:textId="77777777" w:rsidR="00EE2A0C" w:rsidRDefault="00EE2A0C" w:rsidP="00EE2A0C">
      <w:pPr>
        <w:pStyle w:val="Ttulo3"/>
      </w:pPr>
      <w:bookmarkStart w:id="176" w:name="fundamentos-2"/>
      <w:bookmarkStart w:id="177" w:name="_Toc233016359"/>
      <w:bookmarkStart w:id="178" w:name="_Toc233024058"/>
      <w:r>
        <w:t>2.7.1</w:t>
      </w:r>
      <w:r>
        <w:tab/>
        <w:t>Fundamentos</w:t>
      </w:r>
      <w:bookmarkEnd w:id="177"/>
      <w:bookmarkEnd w:id="178"/>
    </w:p>
    <w:p w14:paraId="14F95C30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4337AA0" w14:textId="77777777" w:rsidR="00EE2A0C" w:rsidRDefault="00EE2A0C" w:rsidP="00EE2A0C">
      <w:pPr>
        <w:pStyle w:val="Ttulo3"/>
      </w:pPr>
      <w:bookmarkStart w:id="179" w:name="margen-máximo"/>
      <w:bookmarkStart w:id="180" w:name="_Toc233016360"/>
      <w:bookmarkStart w:id="181" w:name="_Toc233024059"/>
      <w:bookmarkEnd w:id="176"/>
      <w:r>
        <w:t>2.7.2</w:t>
      </w:r>
      <w:r>
        <w:tab/>
        <w:t>Margen máximo</w:t>
      </w:r>
      <w:bookmarkEnd w:id="180"/>
      <w:bookmarkEnd w:id="181"/>
    </w:p>
    <w:p w14:paraId="52263BB0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5F3F629" w14:textId="77777777" w:rsidR="00EE2A0C" w:rsidRDefault="00EE2A0C" w:rsidP="00EE2A0C">
      <w:pPr>
        <w:pStyle w:val="Ttulo3"/>
      </w:pPr>
      <w:bookmarkStart w:id="182" w:name="svm-polinomial"/>
      <w:bookmarkStart w:id="183" w:name="_Toc233016361"/>
      <w:bookmarkStart w:id="184" w:name="_Toc233024060"/>
      <w:bookmarkEnd w:id="179"/>
      <w:r>
        <w:t>2.7.3</w:t>
      </w:r>
      <w:r>
        <w:tab/>
        <w:t>SVM polinomial</w:t>
      </w:r>
      <w:bookmarkEnd w:id="183"/>
      <w:bookmarkEnd w:id="184"/>
    </w:p>
    <w:p w14:paraId="1E07D3DB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B3758EA" w14:textId="77777777" w:rsidR="00EE2A0C" w:rsidRDefault="00EE2A0C" w:rsidP="00EE2A0C">
      <w:pPr>
        <w:pStyle w:val="Ttulo3"/>
      </w:pPr>
      <w:bookmarkStart w:id="185" w:name="svm-rbf"/>
      <w:bookmarkStart w:id="186" w:name="_Toc233016362"/>
      <w:bookmarkStart w:id="187" w:name="_Toc233024061"/>
      <w:bookmarkEnd w:id="182"/>
      <w:r>
        <w:t>2.7.4</w:t>
      </w:r>
      <w:r>
        <w:tab/>
        <w:t>SVM RBF</w:t>
      </w:r>
      <w:bookmarkEnd w:id="186"/>
      <w:bookmarkEnd w:id="187"/>
    </w:p>
    <w:p w14:paraId="2B3B85E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55AD090" w14:textId="77777777" w:rsidR="00EE2A0C" w:rsidRDefault="00EE2A0C" w:rsidP="00EE2A0C">
      <w:pPr>
        <w:pStyle w:val="Ttulo2"/>
      </w:pPr>
      <w:bookmarkStart w:id="188" w:name="métricas-de-clasificación"/>
      <w:bookmarkStart w:id="189" w:name="_Toc233016363"/>
      <w:bookmarkStart w:id="190" w:name="_Toc233024062"/>
      <w:bookmarkEnd w:id="173"/>
      <w:bookmarkEnd w:id="185"/>
      <w:r>
        <w:t>2.8</w:t>
      </w:r>
      <w:r>
        <w:tab/>
        <w:t>Métricas de clasificación</w:t>
      </w:r>
      <w:bookmarkEnd w:id="189"/>
      <w:bookmarkEnd w:id="190"/>
    </w:p>
    <w:p w14:paraId="2C9ED03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8001010" w14:textId="77777777" w:rsidR="00EE2A0C" w:rsidRDefault="00EE2A0C" w:rsidP="00EE2A0C">
      <w:pPr>
        <w:pStyle w:val="Ttulo3"/>
      </w:pPr>
      <w:bookmarkStart w:id="191" w:name="matriz-de-confusión"/>
      <w:bookmarkStart w:id="192" w:name="_Toc233016364"/>
      <w:bookmarkStart w:id="193" w:name="_Toc233024063"/>
      <w:r>
        <w:t>2.8.1</w:t>
      </w:r>
      <w:r>
        <w:tab/>
        <w:t>Matriz de confusión</w:t>
      </w:r>
      <w:bookmarkEnd w:id="192"/>
      <w:bookmarkEnd w:id="193"/>
    </w:p>
    <w:p w14:paraId="78631827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574F0EE" w14:textId="77777777" w:rsidR="00EE2A0C" w:rsidRDefault="00EE2A0C" w:rsidP="00EE2A0C">
      <w:pPr>
        <w:pStyle w:val="Ttulo3"/>
      </w:pPr>
      <w:bookmarkStart w:id="194" w:name="accuracy"/>
      <w:bookmarkStart w:id="195" w:name="_Toc233016365"/>
      <w:bookmarkStart w:id="196" w:name="_Toc233024064"/>
      <w:bookmarkEnd w:id="191"/>
      <w:r>
        <w:t>2.8.2</w:t>
      </w:r>
      <w:r>
        <w:tab/>
      </w:r>
      <w:proofErr w:type="spellStart"/>
      <w:r>
        <w:t>Accuracy</w:t>
      </w:r>
      <w:bookmarkEnd w:id="195"/>
      <w:bookmarkEnd w:id="196"/>
      <w:proofErr w:type="spellEnd"/>
    </w:p>
    <w:p w14:paraId="36D39926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24BC05E" w14:textId="77777777" w:rsidR="00EE2A0C" w:rsidRDefault="00EE2A0C" w:rsidP="00EE2A0C">
      <w:pPr>
        <w:pStyle w:val="Ttulo3"/>
      </w:pPr>
      <w:bookmarkStart w:id="197" w:name="precision"/>
      <w:bookmarkStart w:id="198" w:name="_Toc233016366"/>
      <w:bookmarkStart w:id="199" w:name="_Toc233024065"/>
      <w:bookmarkEnd w:id="194"/>
      <w:r>
        <w:t>2.8.3</w:t>
      </w:r>
      <w:r>
        <w:tab/>
      </w:r>
      <w:proofErr w:type="spellStart"/>
      <w:r>
        <w:t>Precision</w:t>
      </w:r>
      <w:bookmarkEnd w:id="198"/>
      <w:bookmarkEnd w:id="199"/>
      <w:proofErr w:type="spellEnd"/>
    </w:p>
    <w:p w14:paraId="38F1B62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F1F8AD3" w14:textId="77777777" w:rsidR="00EE2A0C" w:rsidRDefault="00EE2A0C" w:rsidP="00EE2A0C">
      <w:pPr>
        <w:pStyle w:val="Ttulo3"/>
      </w:pPr>
      <w:bookmarkStart w:id="200" w:name="recall"/>
      <w:bookmarkStart w:id="201" w:name="_Toc233016367"/>
      <w:bookmarkStart w:id="202" w:name="_Toc233024066"/>
      <w:bookmarkEnd w:id="197"/>
      <w:r>
        <w:lastRenderedPageBreak/>
        <w:t>2.8.4</w:t>
      </w:r>
      <w:r>
        <w:tab/>
      </w:r>
      <w:proofErr w:type="spellStart"/>
      <w:r>
        <w:t>Recall</w:t>
      </w:r>
      <w:bookmarkEnd w:id="201"/>
      <w:bookmarkEnd w:id="202"/>
      <w:proofErr w:type="spellEnd"/>
    </w:p>
    <w:p w14:paraId="7EBDA48B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81D8EBA" w14:textId="77777777" w:rsidR="00EE2A0C" w:rsidRDefault="00EE2A0C" w:rsidP="00EE2A0C">
      <w:pPr>
        <w:pStyle w:val="Ttulo3"/>
      </w:pPr>
      <w:bookmarkStart w:id="203" w:name="f1-score"/>
      <w:bookmarkStart w:id="204" w:name="_Toc233016368"/>
      <w:bookmarkStart w:id="205" w:name="_Toc233024067"/>
      <w:bookmarkEnd w:id="200"/>
      <w:r>
        <w:t>2.8.5</w:t>
      </w:r>
      <w:r>
        <w:tab/>
        <w:t>F1-score</w:t>
      </w:r>
      <w:bookmarkEnd w:id="204"/>
      <w:bookmarkEnd w:id="205"/>
    </w:p>
    <w:p w14:paraId="6500B06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0F970C0" w14:textId="77777777" w:rsidR="00EE2A0C" w:rsidRDefault="00EE2A0C" w:rsidP="00EE2A0C">
      <w:pPr>
        <w:pStyle w:val="Ttulo1"/>
      </w:pPr>
      <w:bookmarkStart w:id="206" w:name="capítulo-3.-estado-del-arte"/>
      <w:bookmarkStart w:id="207" w:name="_Toc233016369"/>
      <w:bookmarkStart w:id="208" w:name="_Toc233024068"/>
      <w:bookmarkEnd w:id="30"/>
      <w:bookmarkEnd w:id="188"/>
      <w:bookmarkEnd w:id="203"/>
      <w:r>
        <w:t>3</w:t>
      </w:r>
      <w:r>
        <w:tab/>
      </w:r>
      <w:proofErr w:type="gramStart"/>
      <w:r>
        <w:t>Capítulo</w:t>
      </w:r>
      <w:proofErr w:type="gramEnd"/>
      <w:r>
        <w:t xml:space="preserve"> 3. Estado del Arte</w:t>
      </w:r>
      <w:bookmarkEnd w:id="207"/>
      <w:bookmarkEnd w:id="208"/>
    </w:p>
    <w:p w14:paraId="697FC7F8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C676745" w14:textId="77777777" w:rsidR="00EE2A0C" w:rsidRDefault="00EE2A0C" w:rsidP="00EE2A0C">
      <w:pPr>
        <w:pStyle w:val="Ttulo2"/>
      </w:pPr>
      <w:bookmarkStart w:id="209" w:name="X72fac63a73a1c1da5fc90463a48c6766cb7a5f0"/>
      <w:bookmarkStart w:id="210" w:name="_Toc233016370"/>
      <w:bookmarkStart w:id="211" w:name="_Toc233024069"/>
      <w:r>
        <w:t>3.1</w:t>
      </w:r>
      <w:r>
        <w:tab/>
        <w:t>Variantes lineales del análisis discriminante</w:t>
      </w:r>
      <w:bookmarkEnd w:id="210"/>
      <w:bookmarkEnd w:id="211"/>
    </w:p>
    <w:p w14:paraId="7AFBC282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5F17CA8" w14:textId="77777777" w:rsidR="00EE2A0C" w:rsidRDefault="00EE2A0C" w:rsidP="00EE2A0C">
      <w:pPr>
        <w:pStyle w:val="Ttulo3"/>
      </w:pPr>
      <w:bookmarkStart w:id="212" w:name="regularized-lda"/>
      <w:bookmarkStart w:id="213" w:name="_Toc233016371"/>
      <w:bookmarkStart w:id="214" w:name="_Toc233024070"/>
      <w:r>
        <w:t>3.1.1</w:t>
      </w:r>
      <w:r>
        <w:tab/>
      </w:r>
      <w:proofErr w:type="spellStart"/>
      <w:r>
        <w:t>Regularized</w:t>
      </w:r>
      <w:proofErr w:type="spellEnd"/>
      <w:r>
        <w:t xml:space="preserve"> LDA</w:t>
      </w:r>
      <w:bookmarkEnd w:id="213"/>
      <w:bookmarkEnd w:id="214"/>
    </w:p>
    <w:p w14:paraId="3717492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C483AE2" w14:textId="77777777" w:rsidR="00EE2A0C" w:rsidRDefault="00EE2A0C" w:rsidP="00EE2A0C">
      <w:pPr>
        <w:pStyle w:val="Ttulo3"/>
        <w:rPr>
          <w:lang w:val="en-US"/>
        </w:rPr>
      </w:pPr>
      <w:bookmarkStart w:id="215" w:name="two-stage-lda"/>
      <w:bookmarkStart w:id="216" w:name="_Toc233016372"/>
      <w:bookmarkStart w:id="217" w:name="_Toc233024071"/>
      <w:bookmarkEnd w:id="212"/>
      <w:r w:rsidRPr="00EE2A0C">
        <w:rPr>
          <w:lang w:val="en-US"/>
        </w:rPr>
        <w:t>3.1.2</w:t>
      </w:r>
      <w:r w:rsidRPr="00EE2A0C">
        <w:rPr>
          <w:lang w:val="en-US"/>
        </w:rPr>
        <w:tab/>
        <w:t>Two-Stage LDA</w:t>
      </w:r>
      <w:bookmarkEnd w:id="216"/>
      <w:bookmarkEnd w:id="217"/>
    </w:p>
    <w:p w14:paraId="275C2A79" w14:textId="77777777" w:rsidR="008403B4" w:rsidRPr="00EE2A0C" w:rsidRDefault="008403B4" w:rsidP="008403B4">
      <w:pPr>
        <w:pStyle w:val="FirstParagraph"/>
      </w:pPr>
    </w:p>
    <w:p w14:paraId="0A07C1B4" w14:textId="77777777" w:rsidR="00EE2A0C" w:rsidRDefault="00EE2A0C" w:rsidP="00EE2A0C">
      <w:pPr>
        <w:pStyle w:val="Ttulo3"/>
        <w:rPr>
          <w:lang w:val="en-US"/>
        </w:rPr>
      </w:pPr>
      <w:bookmarkStart w:id="218" w:name="variantes-lineales-relevantes"/>
      <w:bookmarkStart w:id="219" w:name="_Toc233016373"/>
      <w:bookmarkStart w:id="220" w:name="_Toc233024072"/>
      <w:bookmarkEnd w:id="215"/>
      <w:r w:rsidRPr="00EE2A0C">
        <w:rPr>
          <w:lang w:val="en-US"/>
        </w:rPr>
        <w:t>3.1.3</w:t>
      </w:r>
      <w:r w:rsidRPr="00EE2A0C">
        <w:rPr>
          <w:lang w:val="en-US"/>
        </w:rPr>
        <w:tab/>
      </w:r>
      <w:proofErr w:type="spellStart"/>
      <w:r w:rsidRPr="00EE2A0C">
        <w:rPr>
          <w:lang w:val="en-US"/>
        </w:rPr>
        <w:t>Variantes</w:t>
      </w:r>
      <w:proofErr w:type="spellEnd"/>
      <w:r w:rsidRPr="00EE2A0C">
        <w:rPr>
          <w:lang w:val="en-US"/>
        </w:rPr>
        <w:t xml:space="preserve"> </w:t>
      </w:r>
      <w:proofErr w:type="spellStart"/>
      <w:r w:rsidRPr="00EE2A0C">
        <w:rPr>
          <w:lang w:val="en-US"/>
        </w:rPr>
        <w:t>lineales</w:t>
      </w:r>
      <w:proofErr w:type="spellEnd"/>
      <w:r w:rsidRPr="00EE2A0C">
        <w:rPr>
          <w:lang w:val="en-US"/>
        </w:rPr>
        <w:t xml:space="preserve"> </w:t>
      </w:r>
      <w:proofErr w:type="spellStart"/>
      <w:r w:rsidRPr="00EE2A0C">
        <w:rPr>
          <w:lang w:val="en-US"/>
        </w:rPr>
        <w:t>relevantes</w:t>
      </w:r>
      <w:bookmarkEnd w:id="219"/>
      <w:bookmarkEnd w:id="220"/>
      <w:proofErr w:type="spellEnd"/>
    </w:p>
    <w:p w14:paraId="52ADF567" w14:textId="77777777" w:rsidR="008403B4" w:rsidRPr="00EE2A0C" w:rsidRDefault="008403B4" w:rsidP="008403B4">
      <w:pPr>
        <w:pStyle w:val="FirstParagraph"/>
      </w:pPr>
    </w:p>
    <w:p w14:paraId="669EC272" w14:textId="77777777" w:rsidR="00EE2A0C" w:rsidRDefault="00EE2A0C" w:rsidP="00EE2A0C">
      <w:pPr>
        <w:pStyle w:val="Ttulo2"/>
      </w:pPr>
      <w:bookmarkStart w:id="221" w:name="métodos-kernel-para-clasificación"/>
      <w:bookmarkStart w:id="222" w:name="_Toc233016374"/>
      <w:bookmarkStart w:id="223" w:name="_Toc233024073"/>
      <w:bookmarkEnd w:id="209"/>
      <w:bookmarkEnd w:id="218"/>
      <w:r>
        <w:t>3.2</w:t>
      </w:r>
      <w:r>
        <w:tab/>
        <w:t xml:space="preserve">Métodos </w:t>
      </w:r>
      <w:proofErr w:type="spellStart"/>
      <w:r>
        <w:t>kernel</w:t>
      </w:r>
      <w:proofErr w:type="spellEnd"/>
      <w:r>
        <w:t xml:space="preserve"> para clasificación</w:t>
      </w:r>
      <w:bookmarkEnd w:id="222"/>
      <w:bookmarkEnd w:id="223"/>
    </w:p>
    <w:p w14:paraId="6E834CEB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396881F" w14:textId="77777777" w:rsidR="00EE2A0C" w:rsidRDefault="00EE2A0C" w:rsidP="00EE2A0C">
      <w:pPr>
        <w:pStyle w:val="Ttulo3"/>
      </w:pPr>
      <w:bookmarkStart w:id="224" w:name="kernel-pca"/>
      <w:bookmarkStart w:id="225" w:name="_Toc233016375"/>
      <w:bookmarkStart w:id="226" w:name="_Toc233024074"/>
      <w:r>
        <w:t>3.2.1</w:t>
      </w:r>
      <w:r>
        <w:tab/>
      </w:r>
      <w:proofErr w:type="spellStart"/>
      <w:r>
        <w:t>Kernel</w:t>
      </w:r>
      <w:proofErr w:type="spellEnd"/>
      <w:r>
        <w:t xml:space="preserve"> PCA</w:t>
      </w:r>
      <w:bookmarkEnd w:id="225"/>
      <w:bookmarkEnd w:id="226"/>
    </w:p>
    <w:p w14:paraId="6D6ABE0F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0F0FF00" w14:textId="77777777" w:rsidR="00EE2A0C" w:rsidRDefault="00EE2A0C" w:rsidP="00EE2A0C">
      <w:pPr>
        <w:pStyle w:val="Ttulo3"/>
      </w:pPr>
      <w:bookmarkStart w:id="227" w:name="kfda-1"/>
      <w:bookmarkStart w:id="228" w:name="_Toc233016376"/>
      <w:bookmarkStart w:id="229" w:name="_Toc233024075"/>
      <w:bookmarkEnd w:id="224"/>
      <w:r>
        <w:t>3.2.2</w:t>
      </w:r>
      <w:r>
        <w:tab/>
        <w:t>KFDA</w:t>
      </w:r>
      <w:bookmarkEnd w:id="228"/>
      <w:bookmarkEnd w:id="229"/>
    </w:p>
    <w:p w14:paraId="420E0D6B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8739903" w14:textId="77777777" w:rsidR="00EE2A0C" w:rsidRDefault="00EE2A0C" w:rsidP="00EE2A0C">
      <w:pPr>
        <w:pStyle w:val="Ttulo3"/>
      </w:pPr>
      <w:bookmarkStart w:id="230" w:name="svm-polinomial-1"/>
      <w:bookmarkStart w:id="231" w:name="_Toc233016377"/>
      <w:bookmarkStart w:id="232" w:name="_Toc233024076"/>
      <w:bookmarkEnd w:id="227"/>
      <w:r>
        <w:t>3.2.3</w:t>
      </w:r>
      <w:r>
        <w:tab/>
        <w:t>SVM Polinomial</w:t>
      </w:r>
      <w:bookmarkEnd w:id="231"/>
      <w:bookmarkEnd w:id="232"/>
    </w:p>
    <w:p w14:paraId="45860356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5C1E53A" w14:textId="77777777" w:rsidR="00EE2A0C" w:rsidRDefault="00EE2A0C" w:rsidP="00EE2A0C">
      <w:pPr>
        <w:pStyle w:val="Ttulo3"/>
      </w:pPr>
      <w:bookmarkStart w:id="233" w:name="svm-rbf-1"/>
      <w:bookmarkStart w:id="234" w:name="_Toc233016378"/>
      <w:bookmarkStart w:id="235" w:name="_Toc233024077"/>
      <w:bookmarkEnd w:id="230"/>
      <w:r>
        <w:t>3.2.4</w:t>
      </w:r>
      <w:r>
        <w:tab/>
        <w:t>SVM RBF</w:t>
      </w:r>
      <w:bookmarkEnd w:id="234"/>
      <w:bookmarkEnd w:id="235"/>
    </w:p>
    <w:p w14:paraId="2B9CCF40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A83B371" w14:textId="77777777" w:rsidR="00EE2A0C" w:rsidRDefault="00EE2A0C" w:rsidP="00EE2A0C">
      <w:pPr>
        <w:pStyle w:val="Ttulo2"/>
      </w:pPr>
      <w:bookmarkStart w:id="236" w:name="Xe7307106e4d5f2520de69bd8f877f8022cbdc86"/>
      <w:bookmarkStart w:id="237" w:name="_Toc233016379"/>
      <w:bookmarkStart w:id="238" w:name="_Toc233024078"/>
      <w:bookmarkEnd w:id="221"/>
      <w:bookmarkEnd w:id="233"/>
      <w:r>
        <w:lastRenderedPageBreak/>
        <w:t>3.3</w:t>
      </w:r>
      <w:r>
        <w:tab/>
        <w:t>Selección de características basada en algoritmos evolutivos</w:t>
      </w:r>
      <w:bookmarkEnd w:id="237"/>
      <w:bookmarkEnd w:id="238"/>
    </w:p>
    <w:p w14:paraId="36F51B3B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987D9EE" w14:textId="77777777" w:rsidR="00EE2A0C" w:rsidRDefault="00EE2A0C" w:rsidP="00EE2A0C">
      <w:pPr>
        <w:pStyle w:val="Ttulo3"/>
      </w:pPr>
      <w:bookmarkStart w:id="239" w:name="ga-para-selección-de-variables"/>
      <w:bookmarkStart w:id="240" w:name="_Toc233016380"/>
      <w:bookmarkStart w:id="241" w:name="_Toc233024079"/>
      <w:r>
        <w:t>3.3.1</w:t>
      </w:r>
      <w:r>
        <w:tab/>
        <w:t>GA para selección de variables</w:t>
      </w:r>
      <w:bookmarkEnd w:id="240"/>
      <w:bookmarkEnd w:id="241"/>
    </w:p>
    <w:p w14:paraId="7324F5D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BC05E2B" w14:textId="77777777" w:rsidR="00EE2A0C" w:rsidRDefault="00EE2A0C" w:rsidP="00EE2A0C">
      <w:pPr>
        <w:pStyle w:val="Ttulo3"/>
      </w:pPr>
      <w:bookmarkStart w:id="242" w:name="ga-lda"/>
      <w:bookmarkStart w:id="243" w:name="_Toc233016381"/>
      <w:bookmarkStart w:id="244" w:name="_Toc233024080"/>
      <w:bookmarkEnd w:id="239"/>
      <w:r>
        <w:t>3.3.2</w:t>
      </w:r>
      <w:r>
        <w:tab/>
        <w:t>GA + LDA</w:t>
      </w:r>
      <w:bookmarkEnd w:id="243"/>
      <w:bookmarkEnd w:id="244"/>
    </w:p>
    <w:p w14:paraId="764C1A1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DE9883D" w14:textId="77777777" w:rsidR="00EE2A0C" w:rsidRDefault="00EE2A0C" w:rsidP="00EE2A0C">
      <w:pPr>
        <w:pStyle w:val="Ttulo3"/>
      </w:pPr>
      <w:bookmarkStart w:id="245" w:name="métodos-híbridos"/>
      <w:bookmarkStart w:id="246" w:name="_Toc233016382"/>
      <w:bookmarkStart w:id="247" w:name="_Toc233024081"/>
      <w:bookmarkEnd w:id="242"/>
      <w:r>
        <w:t>3.3.3</w:t>
      </w:r>
      <w:r>
        <w:tab/>
        <w:t>Métodos híbridos</w:t>
      </w:r>
      <w:bookmarkEnd w:id="246"/>
      <w:bookmarkEnd w:id="247"/>
    </w:p>
    <w:p w14:paraId="16DE689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31C6639" w14:textId="77777777" w:rsidR="00EE2A0C" w:rsidRDefault="00EE2A0C" w:rsidP="00EE2A0C">
      <w:pPr>
        <w:pStyle w:val="Ttulo3"/>
      </w:pPr>
      <w:bookmarkStart w:id="248" w:name="gpda-y-trabajos-relacionados"/>
      <w:bookmarkStart w:id="249" w:name="_Toc233016383"/>
      <w:bookmarkStart w:id="250" w:name="_Toc233024082"/>
      <w:bookmarkEnd w:id="245"/>
      <w:r>
        <w:t>3.3.4</w:t>
      </w:r>
      <w:r>
        <w:tab/>
        <w:t>GPDA y trabajos relacionados</w:t>
      </w:r>
      <w:bookmarkEnd w:id="249"/>
      <w:bookmarkEnd w:id="250"/>
    </w:p>
    <w:p w14:paraId="44A0701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38A7F49" w14:textId="77777777" w:rsidR="00EE2A0C" w:rsidRDefault="00EE2A0C" w:rsidP="00EE2A0C">
      <w:pPr>
        <w:pStyle w:val="Ttulo2"/>
      </w:pPr>
      <w:bookmarkStart w:id="251" w:name="limitaciones-identificadas"/>
      <w:bookmarkStart w:id="252" w:name="_Toc233016384"/>
      <w:bookmarkStart w:id="253" w:name="_Toc233024083"/>
      <w:bookmarkEnd w:id="236"/>
      <w:bookmarkEnd w:id="248"/>
      <w:r>
        <w:t>3.4</w:t>
      </w:r>
      <w:r>
        <w:tab/>
        <w:t>Limitaciones identificadas</w:t>
      </w:r>
      <w:bookmarkEnd w:id="252"/>
      <w:bookmarkEnd w:id="253"/>
    </w:p>
    <w:p w14:paraId="419B6CF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341E0A0" w14:textId="77777777" w:rsidR="00EE2A0C" w:rsidRDefault="00EE2A0C" w:rsidP="00EE2A0C">
      <w:pPr>
        <w:pStyle w:val="Ttulo3"/>
      </w:pPr>
      <w:bookmarkStart w:id="254" w:name="explosión-dimensional"/>
      <w:bookmarkStart w:id="255" w:name="_Toc233016385"/>
      <w:bookmarkStart w:id="256" w:name="_Toc233024084"/>
      <w:r>
        <w:t>3.4.1</w:t>
      </w:r>
      <w:r>
        <w:tab/>
        <w:t>Explosión dimensional</w:t>
      </w:r>
      <w:bookmarkEnd w:id="255"/>
      <w:bookmarkEnd w:id="256"/>
    </w:p>
    <w:p w14:paraId="4842143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1530A14" w14:textId="77777777" w:rsidR="00EE2A0C" w:rsidRDefault="00EE2A0C" w:rsidP="00EE2A0C">
      <w:pPr>
        <w:pStyle w:val="Ttulo3"/>
      </w:pPr>
      <w:bookmarkStart w:id="257" w:name="problema-sss"/>
      <w:bookmarkStart w:id="258" w:name="_Toc233016386"/>
      <w:bookmarkStart w:id="259" w:name="_Toc233024085"/>
      <w:bookmarkEnd w:id="254"/>
      <w:r>
        <w:t>3.4.2</w:t>
      </w:r>
      <w:r>
        <w:tab/>
        <w:t>Problema SSS</w:t>
      </w:r>
      <w:bookmarkEnd w:id="258"/>
      <w:bookmarkEnd w:id="259"/>
    </w:p>
    <w:p w14:paraId="1DDCF757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9B684B2" w14:textId="77777777" w:rsidR="00EE2A0C" w:rsidRDefault="00EE2A0C" w:rsidP="00EE2A0C">
      <w:pPr>
        <w:pStyle w:val="Ttulo3"/>
      </w:pPr>
      <w:bookmarkStart w:id="260" w:name="pérdida-de-interpretabilidad"/>
      <w:bookmarkStart w:id="261" w:name="_Toc233016387"/>
      <w:bookmarkStart w:id="262" w:name="_Toc233024086"/>
      <w:bookmarkEnd w:id="257"/>
      <w:r>
        <w:t>3.4.3</w:t>
      </w:r>
      <w:r>
        <w:tab/>
        <w:t>Pérdida de interpretabilidad</w:t>
      </w:r>
      <w:bookmarkEnd w:id="261"/>
      <w:bookmarkEnd w:id="262"/>
    </w:p>
    <w:p w14:paraId="6FFE148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A0D7BEC" w14:textId="77777777" w:rsidR="00EE2A0C" w:rsidRDefault="00EE2A0C" w:rsidP="00EE2A0C">
      <w:pPr>
        <w:pStyle w:val="Ttulo3"/>
      </w:pPr>
      <w:bookmarkStart w:id="263" w:name="costos-computacionales"/>
      <w:bookmarkStart w:id="264" w:name="_Toc233016388"/>
      <w:bookmarkStart w:id="265" w:name="_Toc233024087"/>
      <w:bookmarkEnd w:id="260"/>
      <w:r>
        <w:t>3.4.4</w:t>
      </w:r>
      <w:r>
        <w:tab/>
        <w:t>Costos computacionales</w:t>
      </w:r>
      <w:bookmarkEnd w:id="264"/>
      <w:bookmarkEnd w:id="265"/>
    </w:p>
    <w:p w14:paraId="291DDF1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2581613" w14:textId="77777777" w:rsidR="00EE2A0C" w:rsidRDefault="00EE2A0C" w:rsidP="00EE2A0C">
      <w:pPr>
        <w:pStyle w:val="Ttulo2"/>
      </w:pPr>
      <w:bookmarkStart w:id="266" w:name="posicionamiento-de-gnlpda"/>
      <w:bookmarkStart w:id="267" w:name="_Toc233016389"/>
      <w:bookmarkStart w:id="268" w:name="_Toc233024088"/>
      <w:bookmarkEnd w:id="251"/>
      <w:bookmarkEnd w:id="263"/>
      <w:r>
        <w:t>3.5</w:t>
      </w:r>
      <w:r>
        <w:tab/>
        <w:t>Posicionamiento de GNLPDA</w:t>
      </w:r>
      <w:bookmarkEnd w:id="267"/>
      <w:bookmarkEnd w:id="268"/>
    </w:p>
    <w:p w14:paraId="75674990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853D528" w14:textId="77777777" w:rsidR="00EE2A0C" w:rsidRDefault="00EE2A0C" w:rsidP="00EE2A0C">
      <w:pPr>
        <w:pStyle w:val="Ttulo3"/>
      </w:pPr>
      <w:bookmarkStart w:id="269" w:name="vacío-identificado"/>
      <w:bookmarkStart w:id="270" w:name="_Toc233016390"/>
      <w:bookmarkStart w:id="271" w:name="_Toc233024089"/>
      <w:r>
        <w:t>3.5.1</w:t>
      </w:r>
      <w:r>
        <w:tab/>
        <w:t>Vacío identificado</w:t>
      </w:r>
      <w:bookmarkEnd w:id="270"/>
      <w:bookmarkEnd w:id="271"/>
    </w:p>
    <w:p w14:paraId="328B308E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3253BEC" w14:textId="77777777" w:rsidR="00EE2A0C" w:rsidRDefault="00EE2A0C" w:rsidP="00EE2A0C">
      <w:pPr>
        <w:pStyle w:val="Ttulo3"/>
      </w:pPr>
      <w:bookmarkStart w:id="272" w:name="justificación-de-la-propuesta"/>
      <w:bookmarkStart w:id="273" w:name="_Toc233016391"/>
      <w:bookmarkStart w:id="274" w:name="_Toc233024090"/>
      <w:bookmarkEnd w:id="269"/>
      <w:r>
        <w:lastRenderedPageBreak/>
        <w:t>3.5.2</w:t>
      </w:r>
      <w:r>
        <w:tab/>
        <w:t>Justificación de la propuesta</w:t>
      </w:r>
      <w:bookmarkEnd w:id="273"/>
      <w:bookmarkEnd w:id="274"/>
    </w:p>
    <w:p w14:paraId="5A45D28B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6787EC9" w14:textId="77777777" w:rsidR="00EE2A0C" w:rsidRDefault="00EE2A0C" w:rsidP="00EE2A0C">
      <w:pPr>
        <w:pStyle w:val="Ttulo3"/>
      </w:pPr>
      <w:bookmarkStart w:id="275" w:name="diferencias-respecto-al-estado-del-arte"/>
      <w:bookmarkStart w:id="276" w:name="_Toc233016392"/>
      <w:bookmarkStart w:id="277" w:name="_Toc233024091"/>
      <w:bookmarkEnd w:id="272"/>
      <w:r>
        <w:t>3.5.3</w:t>
      </w:r>
      <w:r>
        <w:tab/>
        <w:t>Diferencias respecto al estado del arte</w:t>
      </w:r>
      <w:bookmarkEnd w:id="276"/>
      <w:bookmarkEnd w:id="277"/>
    </w:p>
    <w:p w14:paraId="123073B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7A4CBC0" w14:textId="77777777" w:rsidR="00EE2A0C" w:rsidRDefault="00EE2A0C" w:rsidP="00EE2A0C">
      <w:pPr>
        <w:pStyle w:val="Ttulo1"/>
      </w:pPr>
      <w:bookmarkStart w:id="278" w:name="capítulo-4.-metodología"/>
      <w:bookmarkStart w:id="279" w:name="_Toc233016393"/>
      <w:bookmarkStart w:id="280" w:name="_Toc233024092"/>
      <w:bookmarkEnd w:id="206"/>
      <w:bookmarkEnd w:id="266"/>
      <w:bookmarkEnd w:id="275"/>
      <w:r>
        <w:t>4</w:t>
      </w:r>
      <w:r>
        <w:tab/>
      </w:r>
      <w:proofErr w:type="gramStart"/>
      <w:r>
        <w:t>Capítulo</w:t>
      </w:r>
      <w:proofErr w:type="gramEnd"/>
      <w:r>
        <w:t xml:space="preserve"> 4. Metodología</w:t>
      </w:r>
      <w:bookmarkEnd w:id="279"/>
      <w:bookmarkEnd w:id="280"/>
    </w:p>
    <w:p w14:paraId="2C90968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829505B" w14:textId="77777777" w:rsidR="00EE2A0C" w:rsidRDefault="00EE2A0C" w:rsidP="00EE2A0C">
      <w:pPr>
        <w:pStyle w:val="Ttulo2"/>
      </w:pPr>
      <w:bookmarkStart w:id="281" w:name="arquitectura-general-de-gnlpda"/>
      <w:bookmarkStart w:id="282" w:name="_Toc233016394"/>
      <w:bookmarkStart w:id="283" w:name="_Toc233024093"/>
      <w:r>
        <w:t>4.1</w:t>
      </w:r>
      <w:r>
        <w:tab/>
        <w:t>Arquitectura general de GNLPDA</w:t>
      </w:r>
      <w:bookmarkEnd w:id="282"/>
      <w:bookmarkEnd w:id="283"/>
    </w:p>
    <w:p w14:paraId="34D7F56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3FC7119" w14:textId="77777777" w:rsidR="00EE2A0C" w:rsidRDefault="00EE2A0C" w:rsidP="00EE2A0C">
      <w:pPr>
        <w:pStyle w:val="Ttulo3"/>
      </w:pPr>
      <w:bookmarkStart w:id="284" w:name="descripción-general"/>
      <w:bookmarkStart w:id="285" w:name="_Toc233016395"/>
      <w:bookmarkStart w:id="286" w:name="_Toc233024094"/>
      <w:r>
        <w:t>4.1.1</w:t>
      </w:r>
      <w:r>
        <w:tab/>
        <w:t>Descripción general</w:t>
      </w:r>
      <w:bookmarkEnd w:id="285"/>
      <w:bookmarkEnd w:id="286"/>
    </w:p>
    <w:p w14:paraId="06EFC8B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68BB536" w14:textId="77777777" w:rsidR="00EE2A0C" w:rsidRDefault="00EE2A0C" w:rsidP="00EE2A0C">
      <w:pPr>
        <w:pStyle w:val="Ttulo3"/>
      </w:pPr>
      <w:bookmarkStart w:id="287" w:name="flujo-del-algoritmo"/>
      <w:bookmarkStart w:id="288" w:name="_Toc233016396"/>
      <w:bookmarkStart w:id="289" w:name="_Toc233024095"/>
      <w:bookmarkEnd w:id="284"/>
      <w:r>
        <w:t>4.1.2</w:t>
      </w:r>
      <w:r>
        <w:tab/>
        <w:t>Flujo del algoritmo</w:t>
      </w:r>
      <w:bookmarkEnd w:id="288"/>
      <w:bookmarkEnd w:id="289"/>
    </w:p>
    <w:p w14:paraId="105FB5C8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8B38607" w14:textId="77777777" w:rsidR="00EE2A0C" w:rsidRDefault="00EE2A0C" w:rsidP="00EE2A0C">
      <w:pPr>
        <w:pStyle w:val="Ttulo3"/>
      </w:pPr>
      <w:bookmarkStart w:id="290" w:name="complejidad-general-del-método"/>
      <w:bookmarkStart w:id="291" w:name="_Toc233016397"/>
      <w:bookmarkStart w:id="292" w:name="_Toc233024096"/>
      <w:bookmarkEnd w:id="287"/>
      <w:r>
        <w:t>4.1.3</w:t>
      </w:r>
      <w:r>
        <w:tab/>
        <w:t>Complejidad general del método</w:t>
      </w:r>
      <w:bookmarkEnd w:id="291"/>
      <w:bookmarkEnd w:id="292"/>
    </w:p>
    <w:p w14:paraId="5507BCE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A2970DD" w14:textId="77777777" w:rsidR="00EE2A0C" w:rsidRDefault="00EE2A0C" w:rsidP="00EE2A0C">
      <w:pPr>
        <w:pStyle w:val="Ttulo2"/>
      </w:pPr>
      <w:bookmarkStart w:id="293" w:name="expansión-polinomial-1"/>
      <w:bookmarkStart w:id="294" w:name="_Toc233016398"/>
      <w:bookmarkStart w:id="295" w:name="_Toc233024097"/>
      <w:bookmarkEnd w:id="281"/>
      <w:bookmarkEnd w:id="290"/>
      <w:r>
        <w:t>4.2</w:t>
      </w:r>
      <w:r>
        <w:tab/>
        <w:t>Expansión polinomial</w:t>
      </w:r>
      <w:bookmarkEnd w:id="294"/>
      <w:bookmarkEnd w:id="295"/>
    </w:p>
    <w:p w14:paraId="41CF4D27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2DBC293" w14:textId="77777777" w:rsidR="00EE2A0C" w:rsidRDefault="00EE2A0C" w:rsidP="00EE2A0C">
      <w:pPr>
        <w:pStyle w:val="Ttulo3"/>
      </w:pPr>
      <w:bookmarkStart w:id="296" w:name="generación-de-términos"/>
      <w:bookmarkStart w:id="297" w:name="_Toc233016399"/>
      <w:bookmarkStart w:id="298" w:name="_Toc233024098"/>
      <w:r>
        <w:t>4.2.1</w:t>
      </w:r>
      <w:r>
        <w:tab/>
        <w:t>Generación de términos</w:t>
      </w:r>
      <w:bookmarkEnd w:id="297"/>
      <w:bookmarkEnd w:id="298"/>
    </w:p>
    <w:p w14:paraId="2F2821B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3C457A5" w14:textId="77777777" w:rsidR="00EE2A0C" w:rsidRDefault="00EE2A0C" w:rsidP="00EE2A0C">
      <w:pPr>
        <w:pStyle w:val="Ttulo3"/>
      </w:pPr>
      <w:bookmarkStart w:id="299" w:name="restricción-por-variables-seleccionadas"/>
      <w:bookmarkStart w:id="300" w:name="_Toc233016400"/>
      <w:bookmarkStart w:id="301" w:name="_Toc233024099"/>
      <w:bookmarkEnd w:id="296"/>
      <w:r>
        <w:t>4.2.2</w:t>
      </w:r>
      <w:r>
        <w:tab/>
        <w:t>Restricción por variables seleccionadas</w:t>
      </w:r>
      <w:bookmarkEnd w:id="300"/>
      <w:bookmarkEnd w:id="301"/>
    </w:p>
    <w:p w14:paraId="7792159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E633168" w14:textId="77777777" w:rsidR="00EE2A0C" w:rsidRDefault="00EE2A0C" w:rsidP="00EE2A0C">
      <w:pPr>
        <w:pStyle w:val="Ttulo2"/>
      </w:pPr>
      <w:bookmarkStart w:id="302" w:name="fase-i-selección-de-variables-originales"/>
      <w:bookmarkStart w:id="303" w:name="_Toc233016401"/>
      <w:bookmarkStart w:id="304" w:name="_Toc233024100"/>
      <w:bookmarkEnd w:id="293"/>
      <w:bookmarkEnd w:id="299"/>
      <w:r>
        <w:t>4.3</w:t>
      </w:r>
      <w:r>
        <w:tab/>
        <w:t>Fase I: Selección de variables originales</w:t>
      </w:r>
      <w:bookmarkEnd w:id="303"/>
      <w:bookmarkEnd w:id="304"/>
    </w:p>
    <w:p w14:paraId="58B2A27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E6B1BCE" w14:textId="77777777" w:rsidR="00EE2A0C" w:rsidRDefault="00EE2A0C" w:rsidP="00EE2A0C">
      <w:pPr>
        <w:pStyle w:val="Ttulo3"/>
      </w:pPr>
      <w:bookmarkStart w:id="305" w:name="codificación-cromosómica"/>
      <w:bookmarkStart w:id="306" w:name="_Toc233016402"/>
      <w:bookmarkStart w:id="307" w:name="_Toc233024101"/>
      <w:r>
        <w:t>4.3.1</w:t>
      </w:r>
      <w:r>
        <w:tab/>
        <w:t>Codificación cromosómica</w:t>
      </w:r>
      <w:bookmarkEnd w:id="306"/>
      <w:bookmarkEnd w:id="307"/>
    </w:p>
    <w:p w14:paraId="3CFDCEBE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E166A14" w14:textId="77777777" w:rsidR="00EE2A0C" w:rsidRDefault="00EE2A0C" w:rsidP="00EE2A0C">
      <w:pPr>
        <w:pStyle w:val="Ttulo3"/>
      </w:pPr>
      <w:bookmarkStart w:id="308" w:name="espacio-de-búsqueda"/>
      <w:bookmarkStart w:id="309" w:name="_Toc233016403"/>
      <w:bookmarkStart w:id="310" w:name="_Toc233024102"/>
      <w:bookmarkEnd w:id="305"/>
      <w:r>
        <w:lastRenderedPageBreak/>
        <w:t>4.3.2</w:t>
      </w:r>
      <w:r>
        <w:tab/>
        <w:t>Espacio de búsqueda</w:t>
      </w:r>
      <w:bookmarkEnd w:id="309"/>
      <w:bookmarkEnd w:id="310"/>
    </w:p>
    <w:p w14:paraId="3FBD742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CF05C9B" w14:textId="77777777" w:rsidR="00EE2A0C" w:rsidRDefault="00EE2A0C" w:rsidP="00EE2A0C">
      <w:pPr>
        <w:pStyle w:val="Ttulo3"/>
      </w:pPr>
      <w:bookmarkStart w:id="311" w:name="evaluación"/>
      <w:bookmarkStart w:id="312" w:name="_Toc233016404"/>
      <w:bookmarkStart w:id="313" w:name="_Toc233024103"/>
      <w:bookmarkEnd w:id="308"/>
      <w:r>
        <w:t>4.3.3</w:t>
      </w:r>
      <w:r>
        <w:tab/>
        <w:t>Evaluación</w:t>
      </w:r>
      <w:bookmarkEnd w:id="312"/>
      <w:bookmarkEnd w:id="313"/>
    </w:p>
    <w:p w14:paraId="5F848A1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C1D69E5" w14:textId="77777777" w:rsidR="00EE2A0C" w:rsidRDefault="00EE2A0C" w:rsidP="00EE2A0C">
      <w:pPr>
        <w:pStyle w:val="Ttulo2"/>
      </w:pPr>
      <w:bookmarkStart w:id="314" w:name="Xdf32dcaa37b09ddeba2b74e429843214caf4f2f"/>
      <w:bookmarkStart w:id="315" w:name="_Toc233016405"/>
      <w:bookmarkStart w:id="316" w:name="_Toc233024104"/>
      <w:bookmarkEnd w:id="302"/>
      <w:bookmarkEnd w:id="311"/>
      <w:r>
        <w:t>4.4</w:t>
      </w:r>
      <w:r>
        <w:tab/>
        <w:t>Fase II: Selección de términos polinomiales</w:t>
      </w:r>
      <w:bookmarkEnd w:id="315"/>
      <w:bookmarkEnd w:id="316"/>
    </w:p>
    <w:p w14:paraId="5E8B4097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F7449E3" w14:textId="77777777" w:rsidR="00EE2A0C" w:rsidRDefault="00EE2A0C" w:rsidP="00EE2A0C">
      <w:pPr>
        <w:pStyle w:val="Ttulo3"/>
      </w:pPr>
      <w:bookmarkStart w:id="317" w:name="codificación-cromosómica-1"/>
      <w:bookmarkStart w:id="318" w:name="_Toc233016406"/>
      <w:bookmarkStart w:id="319" w:name="_Toc233024105"/>
      <w:r>
        <w:t>4.4.1</w:t>
      </w:r>
      <w:r>
        <w:tab/>
        <w:t>Codificación cromosómica</w:t>
      </w:r>
      <w:bookmarkEnd w:id="318"/>
      <w:bookmarkEnd w:id="319"/>
    </w:p>
    <w:p w14:paraId="7480A15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B435F2F" w14:textId="77777777" w:rsidR="00EE2A0C" w:rsidRDefault="00EE2A0C" w:rsidP="00EE2A0C">
      <w:pPr>
        <w:pStyle w:val="Ttulo3"/>
      </w:pPr>
      <w:bookmarkStart w:id="320" w:name="espacio-de-búsqueda-1"/>
      <w:bookmarkStart w:id="321" w:name="_Toc233016407"/>
      <w:bookmarkStart w:id="322" w:name="_Toc233024106"/>
      <w:bookmarkEnd w:id="317"/>
      <w:r>
        <w:t>4.4.2</w:t>
      </w:r>
      <w:r>
        <w:tab/>
        <w:t>Espacio de búsqueda</w:t>
      </w:r>
      <w:bookmarkEnd w:id="321"/>
      <w:bookmarkEnd w:id="322"/>
    </w:p>
    <w:p w14:paraId="2450488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2A7601E" w14:textId="77777777" w:rsidR="00EE2A0C" w:rsidRDefault="00EE2A0C" w:rsidP="00EE2A0C">
      <w:pPr>
        <w:pStyle w:val="Ttulo3"/>
      </w:pPr>
      <w:bookmarkStart w:id="323" w:name="evaluación-1"/>
      <w:bookmarkStart w:id="324" w:name="_Toc233016408"/>
      <w:bookmarkStart w:id="325" w:name="_Toc233024107"/>
      <w:bookmarkEnd w:id="320"/>
      <w:r>
        <w:t>4.4.3</w:t>
      </w:r>
      <w:r>
        <w:tab/>
        <w:t>Evaluación</w:t>
      </w:r>
      <w:bookmarkEnd w:id="324"/>
      <w:bookmarkEnd w:id="325"/>
    </w:p>
    <w:p w14:paraId="5DF5BE5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A1F5B22" w14:textId="77777777" w:rsidR="00EE2A0C" w:rsidRDefault="00EE2A0C" w:rsidP="00EE2A0C">
      <w:pPr>
        <w:pStyle w:val="Ttulo2"/>
      </w:pPr>
      <w:bookmarkStart w:id="326" w:name="función-fitness-1"/>
      <w:bookmarkStart w:id="327" w:name="_Toc233016409"/>
      <w:bookmarkStart w:id="328" w:name="_Toc233024108"/>
      <w:bookmarkEnd w:id="314"/>
      <w:bookmarkEnd w:id="323"/>
      <w:r>
        <w:t>4.5</w:t>
      </w:r>
      <w:r>
        <w:tab/>
        <w:t>Función fitness</w:t>
      </w:r>
      <w:bookmarkEnd w:id="327"/>
      <w:bookmarkEnd w:id="328"/>
    </w:p>
    <w:p w14:paraId="1C87187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FF7E11F" w14:textId="77777777" w:rsidR="00EE2A0C" w:rsidRDefault="00EE2A0C" w:rsidP="00EE2A0C">
      <w:pPr>
        <w:pStyle w:val="Ttulo3"/>
      </w:pPr>
      <w:bookmarkStart w:id="329" w:name="accuracy-1"/>
      <w:bookmarkStart w:id="330" w:name="_Toc233016410"/>
      <w:bookmarkStart w:id="331" w:name="_Toc233024109"/>
      <w:r>
        <w:t>4.5.1</w:t>
      </w:r>
      <w:r>
        <w:tab/>
      </w:r>
      <w:proofErr w:type="spellStart"/>
      <w:r>
        <w:t>Accuracy</w:t>
      </w:r>
      <w:bookmarkEnd w:id="330"/>
      <w:bookmarkEnd w:id="331"/>
      <w:proofErr w:type="spellEnd"/>
    </w:p>
    <w:p w14:paraId="0CBF72D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3843DD3" w14:textId="77777777" w:rsidR="00EE2A0C" w:rsidRDefault="00EE2A0C" w:rsidP="00EE2A0C">
      <w:pPr>
        <w:pStyle w:val="Ttulo3"/>
      </w:pPr>
      <w:bookmarkStart w:id="332" w:name="penalización-por-complejidad"/>
      <w:bookmarkStart w:id="333" w:name="_Toc233016411"/>
      <w:bookmarkStart w:id="334" w:name="_Toc233024110"/>
      <w:bookmarkEnd w:id="329"/>
      <w:r>
        <w:t>4.5.2</w:t>
      </w:r>
      <w:r>
        <w:tab/>
        <w:t>Penalización por complejidad</w:t>
      </w:r>
      <w:bookmarkEnd w:id="333"/>
      <w:bookmarkEnd w:id="334"/>
    </w:p>
    <w:p w14:paraId="3CD62587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344A025" w14:textId="77777777" w:rsidR="00EE2A0C" w:rsidRDefault="00EE2A0C" w:rsidP="00EE2A0C">
      <w:pPr>
        <w:pStyle w:val="Ttulo3"/>
      </w:pPr>
      <w:bookmarkStart w:id="335" w:name="fitness-final"/>
      <w:bookmarkStart w:id="336" w:name="_Toc233016412"/>
      <w:bookmarkStart w:id="337" w:name="_Toc233024111"/>
      <w:bookmarkEnd w:id="332"/>
      <w:r>
        <w:t>4.5.3</w:t>
      </w:r>
      <w:r>
        <w:tab/>
        <w:t>Fitness final</w:t>
      </w:r>
      <w:bookmarkEnd w:id="336"/>
      <w:bookmarkEnd w:id="337"/>
    </w:p>
    <w:p w14:paraId="536753B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AC072C7" w14:textId="77777777" w:rsidR="00EE2A0C" w:rsidRDefault="00EE2A0C" w:rsidP="00EE2A0C">
      <w:pPr>
        <w:pStyle w:val="Ttulo2"/>
      </w:pPr>
      <w:bookmarkStart w:id="338" w:name="calibración-mediante-irace"/>
      <w:bookmarkStart w:id="339" w:name="_Toc233016413"/>
      <w:bookmarkStart w:id="340" w:name="_Toc233024112"/>
      <w:bookmarkEnd w:id="326"/>
      <w:bookmarkEnd w:id="335"/>
      <w:r>
        <w:t>4.6</w:t>
      </w:r>
      <w:r>
        <w:tab/>
        <w:t xml:space="preserve">Calibración mediante </w:t>
      </w:r>
      <w:proofErr w:type="spellStart"/>
      <w:r>
        <w:t>irace</w:t>
      </w:r>
      <w:bookmarkEnd w:id="339"/>
      <w:bookmarkEnd w:id="340"/>
      <w:proofErr w:type="spellEnd"/>
    </w:p>
    <w:p w14:paraId="3CBA9520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3FFECC5" w14:textId="77777777" w:rsidR="00EE2A0C" w:rsidRDefault="00EE2A0C" w:rsidP="00EE2A0C">
      <w:pPr>
        <w:pStyle w:val="Ttulo3"/>
      </w:pPr>
      <w:bookmarkStart w:id="341" w:name="parámetros-calibrados"/>
      <w:bookmarkStart w:id="342" w:name="_Toc233016414"/>
      <w:bookmarkStart w:id="343" w:name="_Toc233024113"/>
      <w:r>
        <w:t>4.6.1</w:t>
      </w:r>
      <w:r>
        <w:tab/>
        <w:t>Parámetros calibrados</w:t>
      </w:r>
      <w:bookmarkEnd w:id="342"/>
      <w:bookmarkEnd w:id="343"/>
    </w:p>
    <w:p w14:paraId="09AED58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C2B2F69" w14:textId="77777777" w:rsidR="00EE2A0C" w:rsidRDefault="00EE2A0C" w:rsidP="00EE2A0C">
      <w:pPr>
        <w:pStyle w:val="Ttulo3"/>
      </w:pPr>
      <w:bookmarkStart w:id="344" w:name="escenario-experimental"/>
      <w:bookmarkStart w:id="345" w:name="_Toc233016415"/>
      <w:bookmarkStart w:id="346" w:name="_Toc233024114"/>
      <w:bookmarkEnd w:id="341"/>
      <w:r>
        <w:lastRenderedPageBreak/>
        <w:t>4.6.2</w:t>
      </w:r>
      <w:r>
        <w:tab/>
        <w:t>Escenario experimental</w:t>
      </w:r>
      <w:bookmarkEnd w:id="345"/>
      <w:bookmarkEnd w:id="346"/>
    </w:p>
    <w:p w14:paraId="510217A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FC6B3EC" w14:textId="77777777" w:rsidR="00EE2A0C" w:rsidRDefault="00EE2A0C" w:rsidP="00EE2A0C">
      <w:pPr>
        <w:pStyle w:val="Ttulo3"/>
      </w:pPr>
      <w:bookmarkStart w:id="347" w:name="configuración-seleccionada"/>
      <w:bookmarkStart w:id="348" w:name="_Toc233016416"/>
      <w:bookmarkStart w:id="349" w:name="_Toc233024115"/>
      <w:bookmarkEnd w:id="344"/>
      <w:r>
        <w:t>4.6.3</w:t>
      </w:r>
      <w:r>
        <w:tab/>
        <w:t>Configuración seleccionada</w:t>
      </w:r>
      <w:bookmarkEnd w:id="348"/>
      <w:bookmarkEnd w:id="349"/>
    </w:p>
    <w:p w14:paraId="21494D87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4F14A6A" w14:textId="77777777" w:rsidR="00EE2A0C" w:rsidRDefault="00EE2A0C" w:rsidP="00EE2A0C">
      <w:pPr>
        <w:pStyle w:val="Ttulo2"/>
      </w:pPr>
      <w:bookmarkStart w:id="350" w:name="diseño-experimental"/>
      <w:bookmarkStart w:id="351" w:name="_Toc233016417"/>
      <w:bookmarkStart w:id="352" w:name="_Toc233024116"/>
      <w:bookmarkEnd w:id="338"/>
      <w:bookmarkEnd w:id="347"/>
      <w:r>
        <w:t>4.7</w:t>
      </w:r>
      <w:r>
        <w:tab/>
        <w:t>Diseño experimental</w:t>
      </w:r>
      <w:bookmarkEnd w:id="351"/>
      <w:bookmarkEnd w:id="352"/>
    </w:p>
    <w:p w14:paraId="6B1D2176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7C08AA5" w14:textId="77777777" w:rsidR="00EE2A0C" w:rsidRDefault="00EE2A0C" w:rsidP="00EE2A0C">
      <w:pPr>
        <w:pStyle w:val="Ttulo3"/>
      </w:pPr>
      <w:bookmarkStart w:id="353" w:name="datasets"/>
      <w:bookmarkStart w:id="354" w:name="_Toc233016418"/>
      <w:bookmarkStart w:id="355" w:name="_Toc233024117"/>
      <w:r>
        <w:t>4.7.1</w:t>
      </w:r>
      <w:r>
        <w:tab/>
      </w:r>
      <w:proofErr w:type="spellStart"/>
      <w:r>
        <w:t>Datasets</w:t>
      </w:r>
      <w:bookmarkEnd w:id="354"/>
      <w:bookmarkEnd w:id="355"/>
      <w:proofErr w:type="spellEnd"/>
    </w:p>
    <w:p w14:paraId="18C4340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0939005" w14:textId="77777777" w:rsidR="00EE2A0C" w:rsidRDefault="00EE2A0C" w:rsidP="00EE2A0C">
      <w:pPr>
        <w:pStyle w:val="Ttulo4"/>
      </w:pPr>
      <w:bookmarkStart w:id="356" w:name="datasets-reales"/>
      <w:r>
        <w:t>4.7.1.1</w:t>
      </w:r>
      <w:r>
        <w:tab/>
      </w:r>
      <w:proofErr w:type="spellStart"/>
      <w:r>
        <w:t>Datasets</w:t>
      </w:r>
      <w:proofErr w:type="spellEnd"/>
      <w:r>
        <w:t xml:space="preserve"> reales</w:t>
      </w:r>
    </w:p>
    <w:p w14:paraId="5BA12AB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808CC82" w14:textId="77777777" w:rsidR="00EE2A0C" w:rsidRDefault="00EE2A0C" w:rsidP="00EE2A0C">
      <w:pPr>
        <w:pStyle w:val="Ttulo4"/>
      </w:pPr>
      <w:bookmarkStart w:id="357" w:name="datasets-sintéticos"/>
      <w:bookmarkEnd w:id="356"/>
      <w:r>
        <w:t>4.7.1.2</w:t>
      </w:r>
      <w:r>
        <w:tab/>
      </w:r>
      <w:proofErr w:type="spellStart"/>
      <w:r>
        <w:t>Datasets</w:t>
      </w:r>
      <w:proofErr w:type="spellEnd"/>
      <w:r>
        <w:t xml:space="preserve"> sintéticos</w:t>
      </w:r>
    </w:p>
    <w:p w14:paraId="3CA7231F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49A7603" w14:textId="77777777" w:rsidR="00EE2A0C" w:rsidRDefault="00EE2A0C" w:rsidP="00EE2A0C">
      <w:pPr>
        <w:pStyle w:val="Ttulo3"/>
      </w:pPr>
      <w:bookmarkStart w:id="358" w:name="generación-de-datasets-tipo-cebolla"/>
      <w:bookmarkStart w:id="359" w:name="_Toc233016419"/>
      <w:bookmarkStart w:id="360" w:name="_Toc233024118"/>
      <w:bookmarkEnd w:id="353"/>
      <w:bookmarkEnd w:id="357"/>
      <w:r>
        <w:t>4.7.2</w:t>
      </w:r>
      <w:r>
        <w:tab/>
        <w:t xml:space="preserve">Generación de </w:t>
      </w:r>
      <w:proofErr w:type="spellStart"/>
      <w:r>
        <w:t>datasets</w:t>
      </w:r>
      <w:proofErr w:type="spellEnd"/>
      <w:r>
        <w:t xml:space="preserve"> tipo cebolla</w:t>
      </w:r>
      <w:bookmarkEnd w:id="359"/>
      <w:bookmarkEnd w:id="360"/>
    </w:p>
    <w:p w14:paraId="318C4302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4AE2DC6" w14:textId="77777777" w:rsidR="00EE2A0C" w:rsidRDefault="00EE2A0C" w:rsidP="00EE2A0C">
      <w:pPr>
        <w:pStyle w:val="Ttulo3"/>
      </w:pPr>
      <w:bookmarkStart w:id="361" w:name="competidores"/>
      <w:bookmarkStart w:id="362" w:name="_Toc233016420"/>
      <w:bookmarkStart w:id="363" w:name="_Toc233024119"/>
      <w:bookmarkEnd w:id="358"/>
      <w:r>
        <w:t>4.7.3</w:t>
      </w:r>
      <w:r>
        <w:tab/>
        <w:t>Competidores</w:t>
      </w:r>
      <w:bookmarkEnd w:id="362"/>
      <w:bookmarkEnd w:id="363"/>
    </w:p>
    <w:p w14:paraId="5314260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91EF938" w14:textId="77777777" w:rsidR="00EE2A0C" w:rsidRDefault="00EE2A0C" w:rsidP="00EE2A0C">
      <w:pPr>
        <w:pStyle w:val="Ttulo3"/>
      </w:pPr>
      <w:bookmarkStart w:id="364" w:name="particiones"/>
      <w:bookmarkStart w:id="365" w:name="_Toc233016421"/>
      <w:bookmarkStart w:id="366" w:name="_Toc233024120"/>
      <w:bookmarkEnd w:id="361"/>
      <w:r>
        <w:t>4.7.4</w:t>
      </w:r>
      <w:r>
        <w:tab/>
        <w:t>Particiones</w:t>
      </w:r>
      <w:bookmarkEnd w:id="365"/>
      <w:bookmarkEnd w:id="366"/>
    </w:p>
    <w:p w14:paraId="68E6C04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44BAF97" w14:textId="77777777" w:rsidR="00EE2A0C" w:rsidRDefault="00EE2A0C" w:rsidP="00EE2A0C">
      <w:pPr>
        <w:pStyle w:val="Ttulo3"/>
      </w:pPr>
      <w:bookmarkStart w:id="367" w:name="validación"/>
      <w:bookmarkStart w:id="368" w:name="_Toc233016422"/>
      <w:bookmarkStart w:id="369" w:name="_Toc233024121"/>
      <w:bookmarkEnd w:id="364"/>
      <w:r>
        <w:t>4.7.5</w:t>
      </w:r>
      <w:r>
        <w:tab/>
        <w:t>Validación</w:t>
      </w:r>
      <w:bookmarkEnd w:id="368"/>
      <w:bookmarkEnd w:id="369"/>
    </w:p>
    <w:p w14:paraId="44601F0C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69BE9F4" w14:textId="77777777" w:rsidR="00EE2A0C" w:rsidRDefault="00EE2A0C" w:rsidP="00EE2A0C">
      <w:pPr>
        <w:pStyle w:val="Ttulo3"/>
      </w:pPr>
      <w:bookmarkStart w:id="370" w:name="análisis-estadístico"/>
      <w:bookmarkStart w:id="371" w:name="_Toc233016423"/>
      <w:bookmarkStart w:id="372" w:name="_Toc233024122"/>
      <w:bookmarkEnd w:id="367"/>
      <w:r>
        <w:t>4.7.6</w:t>
      </w:r>
      <w:r>
        <w:tab/>
        <w:t>Análisis estadístico</w:t>
      </w:r>
      <w:bookmarkEnd w:id="371"/>
      <w:bookmarkEnd w:id="372"/>
    </w:p>
    <w:p w14:paraId="7622FC91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66B1507" w14:textId="77777777" w:rsidR="00EE2A0C" w:rsidRDefault="00EE2A0C" w:rsidP="00EE2A0C">
      <w:pPr>
        <w:pStyle w:val="Ttulo1"/>
      </w:pPr>
      <w:bookmarkStart w:id="373" w:name="capítulo-5.-resultados"/>
      <w:bookmarkStart w:id="374" w:name="_Toc233016424"/>
      <w:bookmarkStart w:id="375" w:name="_Toc233024123"/>
      <w:bookmarkEnd w:id="278"/>
      <w:bookmarkEnd w:id="350"/>
      <w:bookmarkEnd w:id="370"/>
      <w:r>
        <w:t>5</w:t>
      </w:r>
      <w:r>
        <w:tab/>
      </w:r>
      <w:proofErr w:type="gramStart"/>
      <w:r>
        <w:t>Capítulo</w:t>
      </w:r>
      <w:proofErr w:type="gramEnd"/>
      <w:r>
        <w:t xml:space="preserve"> 5. Resultados</w:t>
      </w:r>
      <w:bookmarkEnd w:id="374"/>
      <w:bookmarkEnd w:id="375"/>
    </w:p>
    <w:p w14:paraId="4802547E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51269CA" w14:textId="77777777" w:rsidR="00EE2A0C" w:rsidRDefault="00EE2A0C" w:rsidP="00EE2A0C">
      <w:pPr>
        <w:pStyle w:val="Ttulo2"/>
      </w:pPr>
      <w:bookmarkStart w:id="376" w:name="caracterización-de-datasets"/>
      <w:bookmarkStart w:id="377" w:name="_Toc233016425"/>
      <w:bookmarkStart w:id="378" w:name="_Toc233024124"/>
      <w:r>
        <w:lastRenderedPageBreak/>
        <w:t>5.1</w:t>
      </w:r>
      <w:r>
        <w:tab/>
        <w:t xml:space="preserve">Caracterización de </w:t>
      </w:r>
      <w:proofErr w:type="spellStart"/>
      <w:r>
        <w:t>datasets</w:t>
      </w:r>
      <w:bookmarkEnd w:id="377"/>
      <w:bookmarkEnd w:id="378"/>
      <w:proofErr w:type="spellEnd"/>
    </w:p>
    <w:p w14:paraId="42F0088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E711F5B" w14:textId="77777777" w:rsidR="00EE2A0C" w:rsidRDefault="00EE2A0C" w:rsidP="00EE2A0C">
      <w:pPr>
        <w:pStyle w:val="Ttulo3"/>
      </w:pPr>
      <w:bookmarkStart w:id="379" w:name="datasets-sintéticos-1"/>
      <w:bookmarkStart w:id="380" w:name="_Toc233016426"/>
      <w:bookmarkStart w:id="381" w:name="_Toc233024125"/>
      <w:r>
        <w:t>5.1.1</w:t>
      </w:r>
      <w:r>
        <w:tab/>
      </w:r>
      <w:proofErr w:type="spellStart"/>
      <w:r>
        <w:t>Datasets</w:t>
      </w:r>
      <w:proofErr w:type="spellEnd"/>
      <w:r>
        <w:t xml:space="preserve"> sintéticos</w:t>
      </w:r>
      <w:bookmarkEnd w:id="380"/>
      <w:bookmarkEnd w:id="381"/>
    </w:p>
    <w:p w14:paraId="15B7EEE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4CCD001" w14:textId="77777777" w:rsidR="00EE2A0C" w:rsidRDefault="00EE2A0C" w:rsidP="00EE2A0C">
      <w:pPr>
        <w:pStyle w:val="Ttulo3"/>
      </w:pPr>
      <w:bookmarkStart w:id="382" w:name="datasets-reales-1"/>
      <w:bookmarkStart w:id="383" w:name="_Toc233016427"/>
      <w:bookmarkStart w:id="384" w:name="_Toc233024126"/>
      <w:bookmarkEnd w:id="379"/>
      <w:r>
        <w:t>5.1.2</w:t>
      </w:r>
      <w:r>
        <w:tab/>
      </w:r>
      <w:proofErr w:type="spellStart"/>
      <w:r>
        <w:t>Datasets</w:t>
      </w:r>
      <w:proofErr w:type="spellEnd"/>
      <w:r>
        <w:t xml:space="preserve"> reales</w:t>
      </w:r>
      <w:bookmarkEnd w:id="383"/>
      <w:bookmarkEnd w:id="384"/>
    </w:p>
    <w:p w14:paraId="3A3F956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054B06C" w14:textId="77777777" w:rsidR="00EE2A0C" w:rsidRDefault="00EE2A0C" w:rsidP="00EE2A0C">
      <w:pPr>
        <w:pStyle w:val="Ttulo3"/>
      </w:pPr>
      <w:bookmarkStart w:id="385" w:name="estadísticas-descriptivas"/>
      <w:bookmarkStart w:id="386" w:name="_Toc233016428"/>
      <w:bookmarkStart w:id="387" w:name="_Toc233024127"/>
      <w:bookmarkEnd w:id="382"/>
      <w:r>
        <w:t>5.1.3</w:t>
      </w:r>
      <w:r>
        <w:tab/>
        <w:t>Estadísticas descriptivas</w:t>
      </w:r>
      <w:bookmarkEnd w:id="386"/>
      <w:bookmarkEnd w:id="387"/>
    </w:p>
    <w:p w14:paraId="15A18CC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C00F4F3" w14:textId="77777777" w:rsidR="00EE2A0C" w:rsidRDefault="00EE2A0C" w:rsidP="00EE2A0C">
      <w:pPr>
        <w:pStyle w:val="Ttulo3"/>
      </w:pPr>
      <w:bookmarkStart w:id="388" w:name="pairplots-y-análisis-exploratorio"/>
      <w:bookmarkStart w:id="389" w:name="_Toc233016429"/>
      <w:bookmarkStart w:id="390" w:name="_Toc233024128"/>
      <w:bookmarkEnd w:id="385"/>
      <w:r>
        <w:t>5.1.4</w:t>
      </w:r>
      <w:r>
        <w:tab/>
      </w:r>
      <w:proofErr w:type="spellStart"/>
      <w:r>
        <w:t>Pairplots</w:t>
      </w:r>
      <w:proofErr w:type="spellEnd"/>
      <w:r>
        <w:t xml:space="preserve"> y análisis exploratorio</w:t>
      </w:r>
      <w:bookmarkEnd w:id="389"/>
      <w:bookmarkEnd w:id="390"/>
    </w:p>
    <w:p w14:paraId="369BE12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7BC206AF" w14:textId="77777777" w:rsidR="00EE2A0C" w:rsidRDefault="00EE2A0C" w:rsidP="00EE2A0C">
      <w:pPr>
        <w:pStyle w:val="Ttulo3"/>
      </w:pPr>
      <w:bookmarkStart w:id="391" w:name="observaciones-preliminares"/>
      <w:bookmarkStart w:id="392" w:name="_Toc233016430"/>
      <w:bookmarkStart w:id="393" w:name="_Toc233024129"/>
      <w:bookmarkEnd w:id="388"/>
      <w:r>
        <w:t>5.1.5</w:t>
      </w:r>
      <w:r>
        <w:tab/>
        <w:t>Observaciones preliminares</w:t>
      </w:r>
      <w:bookmarkEnd w:id="392"/>
      <w:bookmarkEnd w:id="393"/>
    </w:p>
    <w:p w14:paraId="0CB75AB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D8763E1" w14:textId="77777777" w:rsidR="00EE2A0C" w:rsidRDefault="00EE2A0C" w:rsidP="00EE2A0C">
      <w:pPr>
        <w:pStyle w:val="Ttulo2"/>
      </w:pPr>
      <w:bookmarkStart w:id="394" w:name="estudio-del-problema-sss"/>
      <w:bookmarkStart w:id="395" w:name="_Toc233016431"/>
      <w:bookmarkStart w:id="396" w:name="_Toc233024130"/>
      <w:bookmarkEnd w:id="376"/>
      <w:bookmarkEnd w:id="391"/>
      <w:r>
        <w:t>5.2</w:t>
      </w:r>
      <w:r>
        <w:tab/>
        <w:t>Estudio del problema SSS</w:t>
      </w:r>
      <w:bookmarkEnd w:id="395"/>
      <w:bookmarkEnd w:id="396"/>
    </w:p>
    <w:p w14:paraId="04BB970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E0F95C4" w14:textId="77777777" w:rsidR="00EE2A0C" w:rsidRDefault="00EE2A0C" w:rsidP="00EE2A0C">
      <w:pPr>
        <w:pStyle w:val="Ttulo3"/>
      </w:pPr>
      <w:bookmarkStart w:id="397" w:name="escenarios-evaluados"/>
      <w:bookmarkStart w:id="398" w:name="_Toc233016432"/>
      <w:bookmarkStart w:id="399" w:name="_Toc233024131"/>
      <w:r>
        <w:t>5.2.1</w:t>
      </w:r>
      <w:r>
        <w:tab/>
        <w:t>Escenarios evaluados</w:t>
      </w:r>
      <w:bookmarkEnd w:id="398"/>
      <w:bookmarkEnd w:id="399"/>
    </w:p>
    <w:p w14:paraId="284DA9E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6F150AE" w14:textId="77777777" w:rsidR="00EE2A0C" w:rsidRDefault="00EE2A0C" w:rsidP="00EE2A0C">
      <w:pPr>
        <w:pStyle w:val="Ttulo3"/>
      </w:pPr>
      <w:bookmarkStart w:id="400" w:name="lda-clásico"/>
      <w:bookmarkStart w:id="401" w:name="_Toc233016433"/>
      <w:bookmarkStart w:id="402" w:name="_Toc233024132"/>
      <w:bookmarkEnd w:id="397"/>
      <w:r>
        <w:t>5.2.2</w:t>
      </w:r>
      <w:r>
        <w:tab/>
        <w:t>LDA clásico</w:t>
      </w:r>
      <w:bookmarkEnd w:id="401"/>
      <w:bookmarkEnd w:id="402"/>
    </w:p>
    <w:p w14:paraId="031A7D2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2B0D9D6" w14:textId="77777777" w:rsidR="00EE2A0C" w:rsidRDefault="00EE2A0C" w:rsidP="00EE2A0C">
      <w:pPr>
        <w:pStyle w:val="Ttulo3"/>
      </w:pPr>
      <w:bookmarkStart w:id="403" w:name="mass-lda"/>
      <w:bookmarkStart w:id="404" w:name="_Toc233016434"/>
      <w:bookmarkStart w:id="405" w:name="_Toc233024133"/>
      <w:bookmarkEnd w:id="400"/>
      <w:r>
        <w:t>5.2.3</w:t>
      </w:r>
      <w:r>
        <w:tab/>
        <w:t>MASS-LDA</w:t>
      </w:r>
      <w:bookmarkEnd w:id="404"/>
      <w:bookmarkEnd w:id="405"/>
    </w:p>
    <w:p w14:paraId="51C879E0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5A1AA2E" w14:textId="77777777" w:rsidR="00EE2A0C" w:rsidRDefault="00EE2A0C" w:rsidP="00EE2A0C">
      <w:pPr>
        <w:pStyle w:val="Ttulo3"/>
      </w:pPr>
      <w:bookmarkStart w:id="406" w:name="kfda-2"/>
      <w:bookmarkStart w:id="407" w:name="_Toc233016435"/>
      <w:bookmarkStart w:id="408" w:name="_Toc233024134"/>
      <w:bookmarkEnd w:id="403"/>
      <w:r>
        <w:t>5.2.4</w:t>
      </w:r>
      <w:r>
        <w:tab/>
        <w:t>KFDA</w:t>
      </w:r>
      <w:bookmarkEnd w:id="407"/>
      <w:bookmarkEnd w:id="408"/>
    </w:p>
    <w:p w14:paraId="0A789E0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60A6C78" w14:textId="77777777" w:rsidR="00EE2A0C" w:rsidRDefault="00EE2A0C" w:rsidP="00EE2A0C">
      <w:pPr>
        <w:pStyle w:val="Ttulo3"/>
      </w:pPr>
      <w:bookmarkStart w:id="409" w:name="discusión"/>
      <w:bookmarkStart w:id="410" w:name="_Toc233016436"/>
      <w:bookmarkStart w:id="411" w:name="_Toc233024135"/>
      <w:bookmarkEnd w:id="406"/>
      <w:r>
        <w:t>5.2.5</w:t>
      </w:r>
      <w:r>
        <w:tab/>
        <w:t>Discusión</w:t>
      </w:r>
      <w:bookmarkEnd w:id="410"/>
      <w:bookmarkEnd w:id="411"/>
    </w:p>
    <w:p w14:paraId="72408B34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8F0158E" w14:textId="77777777" w:rsidR="00EE2A0C" w:rsidRDefault="00EE2A0C" w:rsidP="00EE2A0C">
      <w:pPr>
        <w:pStyle w:val="Ttulo2"/>
      </w:pPr>
      <w:bookmarkStart w:id="412" w:name="visualización-de-proyecciones"/>
      <w:bookmarkStart w:id="413" w:name="_Toc233016437"/>
      <w:bookmarkStart w:id="414" w:name="_Toc233024136"/>
      <w:bookmarkEnd w:id="394"/>
      <w:bookmarkEnd w:id="409"/>
      <w:r>
        <w:lastRenderedPageBreak/>
        <w:t>5.3</w:t>
      </w:r>
      <w:r>
        <w:tab/>
        <w:t>Visualización de proyecciones</w:t>
      </w:r>
      <w:bookmarkEnd w:id="413"/>
      <w:bookmarkEnd w:id="414"/>
    </w:p>
    <w:p w14:paraId="67D01EF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D77B9E2" w14:textId="77777777" w:rsidR="00EE2A0C" w:rsidRDefault="00EE2A0C" w:rsidP="00EE2A0C">
      <w:pPr>
        <w:pStyle w:val="Ttulo3"/>
      </w:pPr>
      <w:bookmarkStart w:id="415" w:name="lda"/>
      <w:bookmarkStart w:id="416" w:name="_Toc233016438"/>
      <w:bookmarkStart w:id="417" w:name="_Toc233024137"/>
      <w:r>
        <w:t>5.3.1</w:t>
      </w:r>
      <w:r>
        <w:tab/>
        <w:t>LDA</w:t>
      </w:r>
      <w:bookmarkEnd w:id="416"/>
      <w:bookmarkEnd w:id="417"/>
    </w:p>
    <w:p w14:paraId="1C1FB7D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0522F004" w14:textId="77777777" w:rsidR="00EE2A0C" w:rsidRDefault="00EE2A0C" w:rsidP="00EE2A0C">
      <w:pPr>
        <w:pStyle w:val="Ttulo3"/>
      </w:pPr>
      <w:bookmarkStart w:id="418" w:name="kfda-3"/>
      <w:bookmarkStart w:id="419" w:name="_Toc233016439"/>
      <w:bookmarkStart w:id="420" w:name="_Toc233024138"/>
      <w:bookmarkEnd w:id="415"/>
      <w:r>
        <w:t>5.3.2</w:t>
      </w:r>
      <w:r>
        <w:tab/>
        <w:t>KFDA</w:t>
      </w:r>
      <w:bookmarkEnd w:id="419"/>
      <w:bookmarkEnd w:id="420"/>
    </w:p>
    <w:p w14:paraId="7A9134D1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85E85EC" w14:textId="77777777" w:rsidR="00EE2A0C" w:rsidRDefault="00EE2A0C" w:rsidP="00EE2A0C">
      <w:pPr>
        <w:pStyle w:val="Ttulo3"/>
      </w:pPr>
      <w:bookmarkStart w:id="421" w:name="gnlpda"/>
      <w:bookmarkStart w:id="422" w:name="_Toc233016440"/>
      <w:bookmarkStart w:id="423" w:name="_Toc233024139"/>
      <w:bookmarkEnd w:id="418"/>
      <w:r>
        <w:t>5.3.3</w:t>
      </w:r>
      <w:r>
        <w:tab/>
        <w:t>GNLPDA</w:t>
      </w:r>
      <w:bookmarkEnd w:id="422"/>
      <w:bookmarkEnd w:id="423"/>
    </w:p>
    <w:p w14:paraId="0FC8E5C6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D44789D" w14:textId="77777777" w:rsidR="00EE2A0C" w:rsidRDefault="00EE2A0C" w:rsidP="00EE2A0C">
      <w:pPr>
        <w:pStyle w:val="Ttulo3"/>
      </w:pPr>
      <w:bookmarkStart w:id="424" w:name="comparación-visual"/>
      <w:bookmarkStart w:id="425" w:name="_Toc233016441"/>
      <w:bookmarkStart w:id="426" w:name="_Toc233024140"/>
      <w:bookmarkEnd w:id="421"/>
      <w:r>
        <w:t>5.3.4</w:t>
      </w:r>
      <w:r>
        <w:tab/>
        <w:t>Comparación visual</w:t>
      </w:r>
      <w:bookmarkEnd w:id="425"/>
      <w:bookmarkEnd w:id="426"/>
    </w:p>
    <w:p w14:paraId="5342D1FD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56D3FC9F" w14:textId="77777777" w:rsidR="00EE2A0C" w:rsidRDefault="00EE2A0C" w:rsidP="00EE2A0C">
      <w:pPr>
        <w:pStyle w:val="Ttulo2"/>
      </w:pPr>
      <w:bookmarkStart w:id="427" w:name="comparación-global-entre-métodos"/>
      <w:bookmarkStart w:id="428" w:name="_Toc233016442"/>
      <w:bookmarkStart w:id="429" w:name="_Toc233024141"/>
      <w:bookmarkEnd w:id="412"/>
      <w:bookmarkEnd w:id="424"/>
      <w:r>
        <w:t>5.4</w:t>
      </w:r>
      <w:r>
        <w:tab/>
        <w:t>Comparación global entre métodos</w:t>
      </w:r>
      <w:bookmarkEnd w:id="428"/>
      <w:bookmarkEnd w:id="429"/>
    </w:p>
    <w:p w14:paraId="4929DC9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D8F3495" w14:textId="77777777" w:rsidR="00EE2A0C" w:rsidRDefault="00EE2A0C" w:rsidP="00EE2A0C">
      <w:pPr>
        <w:pStyle w:val="Ttulo3"/>
      </w:pPr>
      <w:bookmarkStart w:id="430" w:name="accuracy-2"/>
      <w:bookmarkStart w:id="431" w:name="_Toc233016443"/>
      <w:bookmarkStart w:id="432" w:name="_Toc233024142"/>
      <w:r>
        <w:t>5.4.1</w:t>
      </w:r>
      <w:r>
        <w:tab/>
      </w:r>
      <w:proofErr w:type="spellStart"/>
      <w:r>
        <w:t>Accuracy</w:t>
      </w:r>
      <w:bookmarkEnd w:id="431"/>
      <w:bookmarkEnd w:id="432"/>
      <w:proofErr w:type="spellEnd"/>
    </w:p>
    <w:p w14:paraId="7DF3859A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9E10349" w14:textId="77777777" w:rsidR="00EE2A0C" w:rsidRDefault="00EE2A0C" w:rsidP="00EE2A0C">
      <w:pPr>
        <w:pStyle w:val="Ttulo3"/>
      </w:pPr>
      <w:bookmarkStart w:id="433" w:name="precision-1"/>
      <w:bookmarkStart w:id="434" w:name="_Toc233016444"/>
      <w:bookmarkStart w:id="435" w:name="_Toc233024143"/>
      <w:bookmarkEnd w:id="430"/>
      <w:r>
        <w:t>5.4.2</w:t>
      </w:r>
      <w:r>
        <w:tab/>
      </w:r>
      <w:proofErr w:type="spellStart"/>
      <w:r>
        <w:t>Precision</w:t>
      </w:r>
      <w:bookmarkEnd w:id="434"/>
      <w:bookmarkEnd w:id="435"/>
      <w:proofErr w:type="spellEnd"/>
    </w:p>
    <w:p w14:paraId="1FB16D66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6847C21C" w14:textId="77777777" w:rsidR="00EE2A0C" w:rsidRDefault="00EE2A0C" w:rsidP="00EE2A0C">
      <w:pPr>
        <w:pStyle w:val="Ttulo3"/>
      </w:pPr>
      <w:bookmarkStart w:id="436" w:name="recall-1"/>
      <w:bookmarkStart w:id="437" w:name="_Toc233016445"/>
      <w:bookmarkStart w:id="438" w:name="_Toc233024144"/>
      <w:bookmarkEnd w:id="433"/>
      <w:r>
        <w:t>5.4.3</w:t>
      </w:r>
      <w:r>
        <w:tab/>
      </w:r>
      <w:proofErr w:type="spellStart"/>
      <w:r>
        <w:t>Recall</w:t>
      </w:r>
      <w:bookmarkEnd w:id="437"/>
      <w:bookmarkEnd w:id="438"/>
      <w:proofErr w:type="spellEnd"/>
    </w:p>
    <w:p w14:paraId="30F22EB3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23EEAE06" w14:textId="77777777" w:rsidR="00EE2A0C" w:rsidRDefault="00EE2A0C" w:rsidP="00EE2A0C">
      <w:pPr>
        <w:pStyle w:val="Ttulo3"/>
      </w:pPr>
      <w:bookmarkStart w:id="439" w:name="f1-score-1"/>
      <w:bookmarkStart w:id="440" w:name="_Toc233016446"/>
      <w:bookmarkStart w:id="441" w:name="_Toc233024145"/>
      <w:bookmarkEnd w:id="436"/>
      <w:r>
        <w:t>5.4.4</w:t>
      </w:r>
      <w:r>
        <w:tab/>
        <w:t>F1-score</w:t>
      </w:r>
      <w:bookmarkEnd w:id="440"/>
      <w:bookmarkEnd w:id="441"/>
    </w:p>
    <w:p w14:paraId="4B111938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1696EDB4" w14:textId="77777777" w:rsidR="00EE2A0C" w:rsidRDefault="00EE2A0C" w:rsidP="00EE2A0C">
      <w:pPr>
        <w:pStyle w:val="Ttulo2"/>
      </w:pPr>
      <w:bookmarkStart w:id="442" w:name="análisis-técnico-y-estadístico"/>
      <w:bookmarkStart w:id="443" w:name="_Toc233016447"/>
      <w:bookmarkStart w:id="444" w:name="_Toc233024146"/>
      <w:bookmarkEnd w:id="427"/>
      <w:bookmarkEnd w:id="439"/>
      <w:r>
        <w:t>5.5</w:t>
      </w:r>
      <w:r>
        <w:tab/>
        <w:t>Análisis Técnico y Estadístico</w:t>
      </w:r>
      <w:bookmarkEnd w:id="443"/>
      <w:bookmarkEnd w:id="444"/>
    </w:p>
    <w:p w14:paraId="3AFDAEB5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4DE498D9" w14:textId="77777777" w:rsidR="008403B4" w:rsidRPr="00985DC1" w:rsidRDefault="008403B4" w:rsidP="008403B4">
      <w:pPr>
        <w:pStyle w:val="FirstParagraph"/>
        <w:rPr>
          <w:lang w:val="es-MX"/>
        </w:rPr>
      </w:pPr>
    </w:p>
    <w:p w14:paraId="3729DDD8" w14:textId="77777777" w:rsidR="00EE2A0C" w:rsidRDefault="00EE2A0C" w:rsidP="00EE2A0C">
      <w:pPr>
        <w:pStyle w:val="Ttulo3"/>
      </w:pPr>
      <w:bookmarkStart w:id="445" w:name="friedman"/>
      <w:bookmarkStart w:id="446" w:name="_Toc233016448"/>
      <w:bookmarkStart w:id="447" w:name="_Toc233024147"/>
      <w:r>
        <w:lastRenderedPageBreak/>
        <w:t>5.5.1</w:t>
      </w:r>
      <w:r>
        <w:tab/>
        <w:t>Friedman</w:t>
      </w:r>
      <w:bookmarkEnd w:id="446"/>
      <w:bookmarkEnd w:id="447"/>
    </w:p>
    <w:p w14:paraId="6808E437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5C307DEF" w14:textId="77777777" w:rsidR="00EE2A0C" w:rsidRDefault="00EE2A0C" w:rsidP="00EE2A0C">
      <w:pPr>
        <w:pStyle w:val="Ttulo3"/>
      </w:pPr>
      <w:bookmarkStart w:id="448" w:name="nemenyi"/>
      <w:bookmarkStart w:id="449" w:name="_Toc233016449"/>
      <w:bookmarkStart w:id="450" w:name="_Toc233024148"/>
      <w:bookmarkEnd w:id="445"/>
      <w:r>
        <w:t>5.5.2</w:t>
      </w:r>
      <w:r>
        <w:tab/>
      </w:r>
      <w:proofErr w:type="spellStart"/>
      <w:r>
        <w:t>Nemenyi</w:t>
      </w:r>
      <w:bookmarkEnd w:id="449"/>
      <w:bookmarkEnd w:id="450"/>
      <w:proofErr w:type="spellEnd"/>
    </w:p>
    <w:p w14:paraId="6C95D216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4B5C2B31" w14:textId="77777777" w:rsidR="00EE2A0C" w:rsidRDefault="00EE2A0C" w:rsidP="00EE2A0C">
      <w:pPr>
        <w:pStyle w:val="Ttulo3"/>
      </w:pPr>
      <w:bookmarkStart w:id="451" w:name="interpretación"/>
      <w:bookmarkStart w:id="452" w:name="_Toc233016450"/>
      <w:bookmarkStart w:id="453" w:name="_Toc233024149"/>
      <w:bookmarkEnd w:id="448"/>
      <w:r>
        <w:t>5.5.3</w:t>
      </w:r>
      <w:r>
        <w:tab/>
        <w:t>Interpretación</w:t>
      </w:r>
      <w:bookmarkEnd w:id="452"/>
      <w:bookmarkEnd w:id="453"/>
    </w:p>
    <w:p w14:paraId="063DE0AB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29F1C9D3" w14:textId="77777777" w:rsidR="00EE2A0C" w:rsidRDefault="00EE2A0C" w:rsidP="00EE2A0C">
      <w:pPr>
        <w:pStyle w:val="Ttulo1"/>
      </w:pPr>
      <w:bookmarkStart w:id="454" w:name="capítulo-6.-discusión"/>
      <w:bookmarkStart w:id="455" w:name="_Toc233016451"/>
      <w:bookmarkStart w:id="456" w:name="_Toc233024150"/>
      <w:bookmarkEnd w:id="373"/>
      <w:bookmarkEnd w:id="442"/>
      <w:bookmarkEnd w:id="451"/>
      <w:r>
        <w:t>6</w:t>
      </w:r>
      <w:r>
        <w:tab/>
      </w:r>
      <w:proofErr w:type="gramStart"/>
      <w:r>
        <w:t>Capítulo</w:t>
      </w:r>
      <w:proofErr w:type="gramEnd"/>
      <w:r>
        <w:t xml:space="preserve"> 6. Discusión</w:t>
      </w:r>
      <w:bookmarkEnd w:id="455"/>
      <w:bookmarkEnd w:id="456"/>
    </w:p>
    <w:p w14:paraId="05A13912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3BD86105" w14:textId="77777777" w:rsidR="00EE2A0C" w:rsidRDefault="00EE2A0C" w:rsidP="00EE2A0C">
      <w:pPr>
        <w:pStyle w:val="Ttulo2"/>
      </w:pPr>
      <w:bookmarkStart w:id="457" w:name="interpretación-geométrica"/>
      <w:bookmarkStart w:id="458" w:name="_Toc233016452"/>
      <w:bookmarkStart w:id="459" w:name="_Toc233024151"/>
      <w:r>
        <w:t>6.1</w:t>
      </w:r>
      <w:r>
        <w:tab/>
        <w:t>Interpretación geométrica</w:t>
      </w:r>
      <w:bookmarkEnd w:id="458"/>
      <w:bookmarkEnd w:id="459"/>
    </w:p>
    <w:p w14:paraId="7E22FDF9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770ECD96" w14:textId="77777777" w:rsidR="00EE2A0C" w:rsidRDefault="00EE2A0C" w:rsidP="00EE2A0C">
      <w:pPr>
        <w:pStyle w:val="Ttulo2"/>
      </w:pPr>
      <w:bookmarkStart w:id="460" w:name="interpretación-estadística"/>
      <w:bookmarkStart w:id="461" w:name="_Toc233016453"/>
      <w:bookmarkStart w:id="462" w:name="_Toc233024152"/>
      <w:bookmarkEnd w:id="457"/>
      <w:r>
        <w:t>6.2</w:t>
      </w:r>
      <w:r>
        <w:tab/>
        <w:t>Interpretación estadística</w:t>
      </w:r>
      <w:bookmarkEnd w:id="461"/>
      <w:bookmarkEnd w:id="462"/>
    </w:p>
    <w:p w14:paraId="74CC4394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0DF1EC5B" w14:textId="77777777" w:rsidR="00EE2A0C" w:rsidRDefault="00EE2A0C" w:rsidP="00EE2A0C">
      <w:pPr>
        <w:pStyle w:val="Ttulo2"/>
      </w:pPr>
      <w:bookmarkStart w:id="463" w:name="fortalezas-de-gnlpda"/>
      <w:bookmarkStart w:id="464" w:name="_Toc233016454"/>
      <w:bookmarkStart w:id="465" w:name="_Toc233024153"/>
      <w:bookmarkEnd w:id="460"/>
      <w:r>
        <w:t>6.3</w:t>
      </w:r>
      <w:r>
        <w:tab/>
        <w:t>Fortalezas de GNLPDA</w:t>
      </w:r>
      <w:bookmarkEnd w:id="464"/>
      <w:bookmarkEnd w:id="465"/>
    </w:p>
    <w:p w14:paraId="08F0E602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15051216" w14:textId="77777777" w:rsidR="00EE2A0C" w:rsidRDefault="00EE2A0C" w:rsidP="00EE2A0C">
      <w:pPr>
        <w:pStyle w:val="Ttulo2"/>
      </w:pPr>
      <w:bookmarkStart w:id="466" w:name="limitaciones-identificadas-1"/>
      <w:bookmarkStart w:id="467" w:name="_Toc233016455"/>
      <w:bookmarkStart w:id="468" w:name="_Toc233024154"/>
      <w:bookmarkEnd w:id="463"/>
      <w:r>
        <w:t>6.4</w:t>
      </w:r>
      <w:r>
        <w:tab/>
        <w:t>Limitaciones identificadas</w:t>
      </w:r>
      <w:bookmarkEnd w:id="467"/>
      <w:bookmarkEnd w:id="468"/>
    </w:p>
    <w:p w14:paraId="0E152008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7E93A437" w14:textId="77777777" w:rsidR="00EE2A0C" w:rsidRDefault="00EE2A0C" w:rsidP="00EE2A0C">
      <w:pPr>
        <w:pStyle w:val="Ttulo2"/>
      </w:pPr>
      <w:bookmarkStart w:id="469" w:name="amenazas-a-la-validez"/>
      <w:bookmarkStart w:id="470" w:name="_Toc233016456"/>
      <w:bookmarkStart w:id="471" w:name="_Toc233024155"/>
      <w:bookmarkEnd w:id="466"/>
      <w:r>
        <w:t>6.5</w:t>
      </w:r>
      <w:r>
        <w:tab/>
        <w:t>Amenazas a la validez</w:t>
      </w:r>
      <w:bookmarkEnd w:id="470"/>
      <w:bookmarkEnd w:id="471"/>
    </w:p>
    <w:p w14:paraId="584E3F63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010FC41A" w14:textId="77777777" w:rsidR="00EE2A0C" w:rsidRDefault="00EE2A0C" w:rsidP="00EE2A0C">
      <w:pPr>
        <w:pStyle w:val="Ttulo1"/>
      </w:pPr>
      <w:bookmarkStart w:id="472" w:name="capítulo-7.-conclusiones"/>
      <w:bookmarkStart w:id="473" w:name="_Toc233016457"/>
      <w:bookmarkStart w:id="474" w:name="_Toc233024156"/>
      <w:bookmarkEnd w:id="454"/>
      <w:bookmarkEnd w:id="469"/>
      <w:r>
        <w:t>7</w:t>
      </w:r>
      <w:r>
        <w:tab/>
      </w:r>
      <w:proofErr w:type="gramStart"/>
      <w:r>
        <w:t>Capítulo</w:t>
      </w:r>
      <w:proofErr w:type="gramEnd"/>
      <w:r>
        <w:t xml:space="preserve"> 7. Conclusiones</w:t>
      </w:r>
      <w:bookmarkEnd w:id="473"/>
      <w:bookmarkEnd w:id="474"/>
    </w:p>
    <w:p w14:paraId="19C966BE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54E2BF22" w14:textId="77777777" w:rsidR="00EE2A0C" w:rsidRDefault="00EE2A0C" w:rsidP="00EE2A0C">
      <w:pPr>
        <w:pStyle w:val="Ttulo2"/>
      </w:pPr>
      <w:bookmarkStart w:id="475" w:name="conclusiones"/>
      <w:bookmarkStart w:id="476" w:name="_Toc233016458"/>
      <w:bookmarkStart w:id="477" w:name="_Toc233024157"/>
      <w:r>
        <w:t>7.1</w:t>
      </w:r>
      <w:r>
        <w:tab/>
        <w:t>Conclusiones</w:t>
      </w:r>
      <w:bookmarkEnd w:id="476"/>
      <w:bookmarkEnd w:id="477"/>
    </w:p>
    <w:p w14:paraId="503C4632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19CB6335" w14:textId="77777777" w:rsidR="00EE2A0C" w:rsidRDefault="00EE2A0C" w:rsidP="00EE2A0C">
      <w:pPr>
        <w:pStyle w:val="Ttulo2"/>
      </w:pPr>
      <w:bookmarkStart w:id="478" w:name="cumplimiento-de-objetivos"/>
      <w:bookmarkStart w:id="479" w:name="_Toc233016459"/>
      <w:bookmarkStart w:id="480" w:name="_Toc233024158"/>
      <w:bookmarkEnd w:id="475"/>
      <w:r>
        <w:lastRenderedPageBreak/>
        <w:t>7.2</w:t>
      </w:r>
      <w:r>
        <w:tab/>
        <w:t>Cumplimiento de objetivos</w:t>
      </w:r>
      <w:bookmarkEnd w:id="479"/>
      <w:bookmarkEnd w:id="480"/>
    </w:p>
    <w:p w14:paraId="460D39A8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2AA99DC1" w14:textId="77777777" w:rsidR="00EE2A0C" w:rsidRDefault="00EE2A0C" w:rsidP="00EE2A0C">
      <w:pPr>
        <w:pStyle w:val="Ttulo2"/>
      </w:pPr>
      <w:bookmarkStart w:id="481" w:name="contribuciones-1"/>
      <w:bookmarkStart w:id="482" w:name="_Toc233016460"/>
      <w:bookmarkStart w:id="483" w:name="_Toc233024159"/>
      <w:bookmarkEnd w:id="478"/>
      <w:r>
        <w:t>7.3</w:t>
      </w:r>
      <w:r>
        <w:tab/>
        <w:t>Contribuciones</w:t>
      </w:r>
      <w:bookmarkEnd w:id="482"/>
      <w:bookmarkEnd w:id="483"/>
    </w:p>
    <w:p w14:paraId="478E9F12" w14:textId="77777777" w:rsidR="003B4DDA" w:rsidRPr="00985DC1" w:rsidRDefault="003B4DDA" w:rsidP="003B4DDA">
      <w:pPr>
        <w:pStyle w:val="FirstParagraph"/>
        <w:rPr>
          <w:lang w:val="es-MX"/>
        </w:rPr>
      </w:pPr>
    </w:p>
    <w:p w14:paraId="4815C31D" w14:textId="77777777" w:rsidR="00EE2A0C" w:rsidRDefault="00EE2A0C" w:rsidP="00EE2A0C">
      <w:pPr>
        <w:pStyle w:val="Ttulo2"/>
      </w:pPr>
      <w:bookmarkStart w:id="484" w:name="trabajo-futuro"/>
      <w:bookmarkStart w:id="485" w:name="_Toc233016461"/>
      <w:bookmarkStart w:id="486" w:name="_Toc233024160"/>
      <w:bookmarkEnd w:id="481"/>
      <w:r>
        <w:t>7.4</w:t>
      </w:r>
      <w:r>
        <w:tab/>
        <w:t>Trabajo futuro</w:t>
      </w:r>
      <w:bookmarkEnd w:id="485"/>
      <w:bookmarkEnd w:id="486"/>
    </w:p>
    <w:p w14:paraId="27E7A169" w14:textId="77777777" w:rsidR="003B4DDA" w:rsidRPr="00985DC1" w:rsidRDefault="003B4DDA" w:rsidP="003B4DDA">
      <w:pPr>
        <w:pStyle w:val="FirstParagraph"/>
        <w:rPr>
          <w:lang w:val="es-MX"/>
        </w:rPr>
      </w:pPr>
    </w:p>
    <w:bookmarkEnd w:id="472"/>
    <w:bookmarkEnd w:id="484"/>
    <w:p w14:paraId="1537C952" w14:textId="77777777" w:rsidR="006D3382" w:rsidRDefault="006D3382" w:rsidP="00DE5B50">
      <w:pPr>
        <w:pStyle w:val="Prrafoconsangra"/>
        <w:ind w:firstLine="0"/>
      </w:pPr>
    </w:p>
    <w:p w14:paraId="7BD02F7F" w14:textId="77777777" w:rsidR="006D3382" w:rsidRPr="006D3382" w:rsidRDefault="006D3382" w:rsidP="006D3382">
      <w:pPr>
        <w:pStyle w:val="Prrafoconsangra"/>
      </w:pPr>
    </w:p>
    <w:p w14:paraId="380340B1" w14:textId="77777777" w:rsidR="003C6ADD" w:rsidRPr="003C6ADD" w:rsidRDefault="003C6ADD" w:rsidP="003C6ADD">
      <w:pPr>
        <w:pStyle w:val="Prrafobase"/>
      </w:pPr>
    </w:p>
    <w:p w14:paraId="048C004E" w14:textId="0E7CEF0A" w:rsidR="003C6ADD" w:rsidRDefault="003C6ADD" w:rsidP="003C6ADD">
      <w:pPr>
        <w:pStyle w:val="Ttulo1"/>
      </w:pPr>
      <w:bookmarkStart w:id="487" w:name="_Toc233024161"/>
      <w:r>
        <w:t>VI. Referencias.</w:t>
      </w:r>
      <w:bookmarkEnd w:id="487"/>
    </w:p>
    <w:p w14:paraId="218EF64F" w14:textId="77777777" w:rsidR="003C6ADD" w:rsidRDefault="003C6ADD" w:rsidP="003C6ADD">
      <w:pPr>
        <w:pStyle w:val="Prrafobase"/>
      </w:pPr>
    </w:p>
    <w:p w14:paraId="12FC8FEC" w14:textId="77777777" w:rsidR="00CF2EB9" w:rsidRPr="00CF2EB9" w:rsidRDefault="00CF2EB9" w:rsidP="00CF2EB9">
      <w:pPr>
        <w:pStyle w:val="Referencias"/>
        <w:rPr>
          <w:lang w:val="en-US"/>
        </w:rPr>
      </w:pPr>
      <w:bookmarkStart w:id="488" w:name="ref-asaduzzaman2024dimensionality"/>
      <w:bookmarkStart w:id="489" w:name="refs"/>
      <w:proofErr w:type="spellStart"/>
      <w:r w:rsidRPr="00021E93">
        <w:t>Asaduzzaman</w:t>
      </w:r>
      <w:proofErr w:type="spellEnd"/>
      <w:r w:rsidRPr="00021E93">
        <w:t xml:space="preserve">, A., Uddin, M. R., &amp; </w:t>
      </w:r>
      <w:proofErr w:type="spellStart"/>
      <w:r w:rsidRPr="00021E93">
        <w:t>Sibai</w:t>
      </w:r>
      <w:proofErr w:type="spellEnd"/>
      <w:r w:rsidRPr="00021E93">
        <w:t xml:space="preserve">, F. N. (2024). </w:t>
      </w:r>
      <w:r w:rsidRPr="00CF2EB9">
        <w:rPr>
          <w:lang w:val="en-US"/>
        </w:rPr>
        <w:t>Dimensionality reduction by machine learning for cost-effective data analysis.</w:t>
      </w:r>
    </w:p>
    <w:p w14:paraId="7E2A0E06" w14:textId="77777777" w:rsidR="00CF2EB9" w:rsidRPr="00CF2EB9" w:rsidRDefault="00CF2EB9" w:rsidP="00CF2EB9">
      <w:pPr>
        <w:pStyle w:val="Referencias"/>
        <w:rPr>
          <w:lang w:val="en-US"/>
        </w:rPr>
      </w:pPr>
      <w:bookmarkStart w:id="490" w:name="ref-barradas2024computational"/>
      <w:bookmarkEnd w:id="488"/>
      <w:r w:rsidRPr="00021E93">
        <w:t xml:space="preserve">Barradas-Palmeros, J.-A., </w:t>
      </w:r>
      <w:proofErr w:type="spellStart"/>
      <w:r w:rsidRPr="00021E93">
        <w:t>Mezura</w:t>
      </w:r>
      <w:proofErr w:type="spellEnd"/>
      <w:r w:rsidRPr="00021E93">
        <w:t xml:space="preserve">-Montes, E., Rivera-López, R., &amp; Acosta-Mesa, H.-G. (2024). </w:t>
      </w:r>
      <w:r w:rsidRPr="00CF2EB9">
        <w:rPr>
          <w:lang w:val="en-US"/>
        </w:rPr>
        <w:t>Computational cost reduction in wrapper approaches for feature selection: A case of study using permutational-based differential evolution. 2024 IEEE Congress on Evolutionary Computation (CEC), 1–8.</w:t>
      </w:r>
    </w:p>
    <w:p w14:paraId="2E68EC59" w14:textId="77777777" w:rsidR="00CF2EB9" w:rsidRPr="00CF2EB9" w:rsidRDefault="00CF2EB9" w:rsidP="00CF2EB9">
      <w:pPr>
        <w:pStyle w:val="Referencias"/>
        <w:rPr>
          <w:lang w:val="en-US"/>
        </w:rPr>
      </w:pPr>
      <w:bookmarkStart w:id="491" w:name="ref-bharadiya2023tutorial"/>
      <w:bookmarkEnd w:id="490"/>
      <w:proofErr w:type="spellStart"/>
      <w:r w:rsidRPr="00CF2EB9">
        <w:rPr>
          <w:lang w:val="en-US"/>
        </w:rPr>
        <w:t>Bharadiya</w:t>
      </w:r>
      <w:proofErr w:type="spellEnd"/>
      <w:r w:rsidRPr="00CF2EB9">
        <w:rPr>
          <w:lang w:val="en-US"/>
        </w:rPr>
        <w:t>, J. P. (2023). A tutorial on principal component analysis for dimensionality reduction in machine learning. International Journal of Innovative Science and Research Technology, 8(5), 2028–2032.</w:t>
      </w:r>
    </w:p>
    <w:p w14:paraId="0A3FE907" w14:textId="77777777" w:rsidR="00CF2EB9" w:rsidRPr="00CF2EB9" w:rsidRDefault="00CF2EB9" w:rsidP="00CF2EB9">
      <w:pPr>
        <w:pStyle w:val="Referencias"/>
        <w:rPr>
          <w:lang w:val="en-US"/>
        </w:rPr>
      </w:pPr>
      <w:bookmarkStart w:id="492" w:name="ref-bishop2006"/>
      <w:bookmarkEnd w:id="491"/>
      <w:r w:rsidRPr="00CF2EB9">
        <w:rPr>
          <w:lang w:val="en-US"/>
        </w:rPr>
        <w:t xml:space="preserve">Bishop, C. M., &amp; </w:t>
      </w:r>
      <w:proofErr w:type="spellStart"/>
      <w:r w:rsidRPr="00CF2EB9">
        <w:rPr>
          <w:lang w:val="en-US"/>
        </w:rPr>
        <w:t>Nasrabadi</w:t>
      </w:r>
      <w:proofErr w:type="spellEnd"/>
      <w:r w:rsidRPr="00CF2EB9">
        <w:rPr>
          <w:lang w:val="en-US"/>
        </w:rPr>
        <w:t>, N. M. (2006). Pattern recognition and machine learning (Vol. 4). Springer.</w:t>
      </w:r>
    </w:p>
    <w:p w14:paraId="50DB6B16" w14:textId="77777777" w:rsidR="00CF2EB9" w:rsidRPr="00CF2EB9" w:rsidRDefault="00CF2EB9" w:rsidP="00CF2EB9">
      <w:pPr>
        <w:pStyle w:val="Referencias"/>
        <w:rPr>
          <w:lang w:val="en-US"/>
        </w:rPr>
      </w:pPr>
      <w:bookmarkStart w:id="493" w:name="ref-cover1965"/>
      <w:bookmarkEnd w:id="492"/>
      <w:r w:rsidRPr="00CF2EB9">
        <w:rPr>
          <w:lang w:val="en-US"/>
        </w:rPr>
        <w:t xml:space="preserve">Cover, T. M. (1965). Geometrical and statistical properties of systems of linear inequalities with applications in pattern recognition. IEEE Transactions on Electronic Computers, EC-14(3), 326–334. </w:t>
      </w:r>
      <w:hyperlink r:id="rId15">
        <w:r w:rsidRPr="00CF2EB9">
          <w:rPr>
            <w:rStyle w:val="Hipervnculo"/>
            <w:lang w:val="en-US"/>
          </w:rPr>
          <w:t>https://doi.org/10.1109/PGEC.1965.264137</w:t>
        </w:r>
      </w:hyperlink>
    </w:p>
    <w:p w14:paraId="0CA81804" w14:textId="77777777" w:rsidR="00CF2EB9" w:rsidRPr="00CF2EB9" w:rsidRDefault="00CF2EB9" w:rsidP="00CF2EB9">
      <w:pPr>
        <w:pStyle w:val="Referencias"/>
        <w:rPr>
          <w:lang w:val="en-US"/>
        </w:rPr>
      </w:pPr>
      <w:bookmarkStart w:id="494" w:name="ref-danubianu2012data"/>
      <w:bookmarkEnd w:id="493"/>
      <w:r w:rsidRPr="00021E93">
        <w:t xml:space="preserve">Danubianu, M., </w:t>
      </w:r>
      <w:proofErr w:type="spellStart"/>
      <w:r w:rsidRPr="00021E93">
        <w:t>Pentiuc</w:t>
      </w:r>
      <w:proofErr w:type="spellEnd"/>
      <w:r w:rsidRPr="00021E93">
        <w:t xml:space="preserve">, S. G., &amp; </w:t>
      </w:r>
      <w:proofErr w:type="spellStart"/>
      <w:r w:rsidRPr="00021E93">
        <w:t>Danubianu</w:t>
      </w:r>
      <w:proofErr w:type="spellEnd"/>
      <w:r w:rsidRPr="00021E93">
        <w:t xml:space="preserve">, D. M. (2012). </w:t>
      </w:r>
      <w:r w:rsidRPr="00CF2EB9">
        <w:rPr>
          <w:lang w:val="en-US"/>
        </w:rPr>
        <w:t xml:space="preserve">Data dimensionality reduction for data mining: A combined filter-wrapper framework. International Journal </w:t>
      </w:r>
      <w:proofErr w:type="gramStart"/>
      <w:r w:rsidRPr="00CF2EB9">
        <w:rPr>
          <w:lang w:val="en-US"/>
        </w:rPr>
        <w:t>Of</w:t>
      </w:r>
      <w:proofErr w:type="gramEnd"/>
      <w:r w:rsidRPr="00CF2EB9">
        <w:rPr>
          <w:lang w:val="en-US"/>
        </w:rPr>
        <w:t xml:space="preserve"> Computers Communications &amp; Control, 7(5), 824–831.</w:t>
      </w:r>
    </w:p>
    <w:p w14:paraId="27AE0FF2" w14:textId="77777777" w:rsidR="00CF2EB9" w:rsidRPr="00CF2EB9" w:rsidRDefault="00CF2EB9" w:rsidP="00CF2EB9">
      <w:pPr>
        <w:pStyle w:val="Referencias"/>
        <w:rPr>
          <w:lang w:val="en-US"/>
        </w:rPr>
      </w:pPr>
      <w:bookmarkStart w:id="495" w:name="ref-feng2021comparison"/>
      <w:bookmarkEnd w:id="494"/>
      <w:r w:rsidRPr="00CF2EB9">
        <w:rPr>
          <w:lang w:val="en-US"/>
        </w:rPr>
        <w:t>Feng, S., &amp; Wang, H. (2021). Comparison of PCA and LDA dimensionality reduction algorithms based on wine dataset. 2021 33rd Chinese Control and Decision Conference (CCDC), 2791–2796.</w:t>
      </w:r>
    </w:p>
    <w:p w14:paraId="5BA67D1F" w14:textId="77777777" w:rsidR="00CF2EB9" w:rsidRPr="00CF2EB9" w:rsidRDefault="00CF2EB9" w:rsidP="00CF2EB9">
      <w:pPr>
        <w:pStyle w:val="Referencias"/>
        <w:rPr>
          <w:lang w:val="en-US"/>
        </w:rPr>
      </w:pPr>
      <w:bookmarkStart w:id="496" w:name="ref-fisher1936use"/>
      <w:bookmarkEnd w:id="495"/>
      <w:r w:rsidRPr="00CF2EB9">
        <w:rPr>
          <w:lang w:val="en-US"/>
        </w:rPr>
        <w:t>Fisher, R. A. (1936). The use of multiple measurements in taxonomic problems. Annals of Eugenics, 7(2), 179–188.</w:t>
      </w:r>
    </w:p>
    <w:p w14:paraId="1D1AEFAC" w14:textId="77777777" w:rsidR="00CF2EB9" w:rsidRPr="00CF2EB9" w:rsidRDefault="00CF2EB9" w:rsidP="00CF2EB9">
      <w:pPr>
        <w:pStyle w:val="Referencias"/>
        <w:rPr>
          <w:lang w:val="en-US"/>
        </w:rPr>
      </w:pPr>
      <w:bookmarkStart w:id="497" w:name="ref-gao2006direct"/>
      <w:bookmarkEnd w:id="496"/>
      <w:r w:rsidRPr="00CF2EB9">
        <w:rPr>
          <w:lang w:val="en-US"/>
        </w:rPr>
        <w:t xml:space="preserve">Gao, H., &amp; Davis, J. W. (2006). Why </w:t>
      </w:r>
      <w:proofErr w:type="gramStart"/>
      <w:r w:rsidRPr="00CF2EB9">
        <w:rPr>
          <w:lang w:val="en-US"/>
        </w:rPr>
        <w:t>direct LDA is</w:t>
      </w:r>
      <w:proofErr w:type="gramEnd"/>
      <w:r w:rsidRPr="00CF2EB9">
        <w:rPr>
          <w:lang w:val="en-US"/>
        </w:rPr>
        <w:t xml:space="preserve"> not equivalent to LDA. Pattern Recognition, 39(5), 1002–1006.</w:t>
      </w:r>
    </w:p>
    <w:p w14:paraId="2D69520F" w14:textId="77777777" w:rsidR="00CF2EB9" w:rsidRPr="00CF2EB9" w:rsidRDefault="00CF2EB9" w:rsidP="00CF2EB9">
      <w:pPr>
        <w:pStyle w:val="Referencias"/>
        <w:rPr>
          <w:lang w:val="en-US"/>
        </w:rPr>
      </w:pPr>
      <w:bookmarkStart w:id="498" w:name="ref-hardle2007applied"/>
      <w:bookmarkEnd w:id="497"/>
      <w:proofErr w:type="spellStart"/>
      <w:r w:rsidRPr="00CF2EB9">
        <w:rPr>
          <w:lang w:val="en-US"/>
        </w:rPr>
        <w:t>Härdle</w:t>
      </w:r>
      <w:proofErr w:type="spellEnd"/>
      <w:r w:rsidRPr="00CF2EB9">
        <w:rPr>
          <w:lang w:val="en-US"/>
        </w:rPr>
        <w:t>, W., &amp; Simar, L. (2007). Applied multivariate statistical analysis. Springer.</w:t>
      </w:r>
    </w:p>
    <w:p w14:paraId="3C7DC23F" w14:textId="77777777" w:rsidR="00CF2EB9" w:rsidRPr="00021E93" w:rsidRDefault="00CF2EB9" w:rsidP="00CF2EB9">
      <w:pPr>
        <w:pStyle w:val="Referencias"/>
      </w:pPr>
      <w:bookmarkStart w:id="499" w:name="ref-PalmerPen"/>
      <w:bookmarkEnd w:id="498"/>
      <w:r w:rsidRPr="00CF2EB9">
        <w:rPr>
          <w:lang w:val="en-US"/>
        </w:rPr>
        <w:t xml:space="preserve">Horst, A. M., Hill, A. P., &amp; Gorman, K. B. (2020). </w:t>
      </w:r>
      <w:proofErr w:type="spellStart"/>
      <w:r w:rsidRPr="00021E93">
        <w:t>Palmerpenguins</w:t>
      </w:r>
      <w:proofErr w:type="spellEnd"/>
      <w:r w:rsidRPr="00021E93">
        <w:t xml:space="preserve">: Palmer </w:t>
      </w:r>
      <w:proofErr w:type="spellStart"/>
      <w:r w:rsidRPr="00021E93">
        <w:t>archipelago</w:t>
      </w:r>
      <w:proofErr w:type="spellEnd"/>
      <w:r w:rsidRPr="00021E93">
        <w:t xml:space="preserve"> (</w:t>
      </w:r>
      <w:proofErr w:type="spellStart"/>
      <w:r w:rsidRPr="00021E93">
        <w:t>antarctica</w:t>
      </w:r>
      <w:proofErr w:type="spellEnd"/>
      <w:r w:rsidRPr="00021E93">
        <w:t xml:space="preserve">) </w:t>
      </w:r>
      <w:proofErr w:type="spellStart"/>
      <w:r w:rsidRPr="00021E93">
        <w:t>penguin</w:t>
      </w:r>
      <w:proofErr w:type="spellEnd"/>
      <w:r w:rsidRPr="00021E93">
        <w:t xml:space="preserve"> data. </w:t>
      </w:r>
      <w:hyperlink r:id="rId16">
        <w:r w:rsidRPr="00021E93">
          <w:rPr>
            <w:rStyle w:val="Hipervnculo"/>
          </w:rPr>
          <w:t>https://doi.org/10.5281/zenodo.3960218</w:t>
        </w:r>
      </w:hyperlink>
    </w:p>
    <w:p w14:paraId="3F91B896" w14:textId="77777777" w:rsidR="00CF2EB9" w:rsidRPr="00CF2EB9" w:rsidRDefault="00CF2EB9" w:rsidP="00CF2EB9">
      <w:pPr>
        <w:pStyle w:val="Referencias"/>
        <w:rPr>
          <w:lang w:val="en-US"/>
        </w:rPr>
      </w:pPr>
      <w:bookmarkStart w:id="500" w:name="ref-huang2002solving"/>
      <w:bookmarkEnd w:id="499"/>
      <w:r w:rsidRPr="00021E93">
        <w:t xml:space="preserve">Huang, R., Liu, Q., Lu, H., &amp; Ma, S. (2002). </w:t>
      </w:r>
      <w:r w:rsidRPr="00CF2EB9">
        <w:rPr>
          <w:lang w:val="en-US"/>
        </w:rPr>
        <w:t>Solving the small sample size problem of LDA. 2002 International Conference on Pattern Recognition, 3, 29–32.</w:t>
      </w:r>
    </w:p>
    <w:p w14:paraId="54633A31" w14:textId="77777777" w:rsidR="00CF2EB9" w:rsidRPr="00CF2EB9" w:rsidRDefault="00CF2EB9" w:rsidP="00CF2EB9">
      <w:pPr>
        <w:pStyle w:val="Referencias"/>
        <w:rPr>
          <w:lang w:val="en-US"/>
        </w:rPr>
      </w:pPr>
      <w:bookmarkStart w:id="501" w:name="ref-kanade2016basis"/>
      <w:bookmarkEnd w:id="500"/>
      <w:r w:rsidRPr="00CF2EB9">
        <w:rPr>
          <w:lang w:val="en-US"/>
        </w:rPr>
        <w:t>Kanade, V. (2016). Basis expansion, regularization, validation.</w:t>
      </w:r>
    </w:p>
    <w:p w14:paraId="7DBC529F" w14:textId="77777777" w:rsidR="00CF2EB9" w:rsidRPr="00611219" w:rsidRDefault="00CF2EB9" w:rsidP="00CF2EB9">
      <w:pPr>
        <w:pStyle w:val="Referencias"/>
        <w:rPr>
          <w:lang w:val="en-US"/>
        </w:rPr>
      </w:pPr>
      <w:bookmarkStart w:id="502" w:name="ref-kohavi1997wrappers"/>
      <w:bookmarkEnd w:id="501"/>
      <w:proofErr w:type="spellStart"/>
      <w:r w:rsidRPr="00CF2EB9">
        <w:rPr>
          <w:lang w:val="en-US"/>
        </w:rPr>
        <w:t>Kohavi</w:t>
      </w:r>
      <w:proofErr w:type="spellEnd"/>
      <w:r w:rsidRPr="00CF2EB9">
        <w:rPr>
          <w:lang w:val="en-US"/>
        </w:rPr>
        <w:t xml:space="preserve">, R., &amp; John, G. H. (1997). Wrappers for feature subset selection. </w:t>
      </w:r>
      <w:r w:rsidRPr="00611219">
        <w:rPr>
          <w:lang w:val="en-US"/>
        </w:rPr>
        <w:t>Artificial Intelligence, 97(1-2), 273–324.</w:t>
      </w:r>
    </w:p>
    <w:p w14:paraId="3CBAA263" w14:textId="77777777" w:rsidR="00CF2EB9" w:rsidRPr="00CF2EB9" w:rsidRDefault="00CF2EB9" w:rsidP="00CF2EB9">
      <w:pPr>
        <w:pStyle w:val="Referencias"/>
        <w:rPr>
          <w:lang w:val="en-US"/>
        </w:rPr>
      </w:pPr>
      <w:bookmarkStart w:id="503" w:name="ref-li2006using"/>
      <w:bookmarkEnd w:id="502"/>
      <w:r w:rsidRPr="00611219">
        <w:rPr>
          <w:lang w:val="en-US"/>
        </w:rPr>
        <w:t xml:space="preserve">Li, T., Zhu, S., &amp; </w:t>
      </w:r>
      <w:proofErr w:type="spellStart"/>
      <w:r w:rsidRPr="00611219">
        <w:rPr>
          <w:lang w:val="en-US"/>
        </w:rPr>
        <w:t>Ogihara</w:t>
      </w:r>
      <w:proofErr w:type="spellEnd"/>
      <w:r w:rsidRPr="00611219">
        <w:rPr>
          <w:lang w:val="en-US"/>
        </w:rPr>
        <w:t xml:space="preserve">, M. (2006). </w:t>
      </w:r>
      <w:r w:rsidRPr="00CF2EB9">
        <w:rPr>
          <w:lang w:val="en-US"/>
        </w:rPr>
        <w:t>Using discriminant analysis for multi-class classification: An experimental investigation. Knowledge and Information Systems, 10(4), 453–472.</w:t>
      </w:r>
    </w:p>
    <w:p w14:paraId="5EF476EC" w14:textId="77777777" w:rsidR="00CF2EB9" w:rsidRPr="00CF2EB9" w:rsidRDefault="00CF2EB9" w:rsidP="00CF2EB9">
      <w:pPr>
        <w:pStyle w:val="Referencias"/>
        <w:rPr>
          <w:lang w:val="en-US"/>
        </w:rPr>
      </w:pPr>
      <w:bookmarkStart w:id="504" w:name="ref-marsaglia1972choosing"/>
      <w:bookmarkEnd w:id="503"/>
      <w:r w:rsidRPr="00CF2EB9">
        <w:rPr>
          <w:lang w:val="en-US"/>
        </w:rPr>
        <w:t>Marsaglia, G. (1972). Choosing a point from the surface of a sphere. The Annals of Mathematical Statistics, 43(2), 645–646.</w:t>
      </w:r>
    </w:p>
    <w:p w14:paraId="63831619" w14:textId="77777777" w:rsidR="00CF2EB9" w:rsidRPr="00CF2EB9" w:rsidRDefault="00CF2EB9" w:rsidP="00CF2EB9">
      <w:pPr>
        <w:pStyle w:val="Referencias"/>
        <w:rPr>
          <w:lang w:val="en-US"/>
        </w:rPr>
      </w:pPr>
      <w:bookmarkStart w:id="505" w:name="ref-martinez2001pca"/>
      <w:bookmarkEnd w:id="504"/>
      <w:r w:rsidRPr="00CF2EB9">
        <w:rPr>
          <w:lang w:val="en-US"/>
        </w:rPr>
        <w:lastRenderedPageBreak/>
        <w:t xml:space="preserve">Martinez, A. M., &amp; Kak, A. C. (2001). </w:t>
      </w:r>
      <w:proofErr w:type="spellStart"/>
      <w:r w:rsidRPr="00CF2EB9">
        <w:rPr>
          <w:lang w:val="en-US"/>
        </w:rPr>
        <w:t>Pca</w:t>
      </w:r>
      <w:proofErr w:type="spellEnd"/>
      <w:r w:rsidRPr="00CF2EB9">
        <w:rPr>
          <w:lang w:val="en-US"/>
        </w:rPr>
        <w:t xml:space="preserve"> versus </w:t>
      </w:r>
      <w:proofErr w:type="spellStart"/>
      <w:r w:rsidRPr="00CF2EB9">
        <w:rPr>
          <w:lang w:val="en-US"/>
        </w:rPr>
        <w:t>lda</w:t>
      </w:r>
      <w:proofErr w:type="spellEnd"/>
      <w:r w:rsidRPr="00CF2EB9">
        <w:rPr>
          <w:lang w:val="en-US"/>
        </w:rPr>
        <w:t>. IEEE Transactions on Pattern Analysis and Machine Intelligence, 23(2), 228–233.</w:t>
      </w:r>
    </w:p>
    <w:p w14:paraId="36F3992B" w14:textId="77777777" w:rsidR="00CF2EB9" w:rsidRPr="00CF2EB9" w:rsidRDefault="00CF2EB9" w:rsidP="00CF2EB9">
      <w:pPr>
        <w:pStyle w:val="Referencias"/>
        <w:rPr>
          <w:lang w:val="en-US"/>
        </w:rPr>
      </w:pPr>
      <w:bookmarkStart w:id="506" w:name="ref-mclachlan2005discriminant"/>
      <w:bookmarkEnd w:id="505"/>
      <w:r w:rsidRPr="00CF2EB9">
        <w:rPr>
          <w:lang w:val="en-US"/>
        </w:rPr>
        <w:t>McLachlan, G. J. (2005). Discriminant analysis and statistical pattern recognition. John Wiley &amp; Sons.</w:t>
      </w:r>
    </w:p>
    <w:p w14:paraId="3A47E987" w14:textId="77777777" w:rsidR="00CF2EB9" w:rsidRPr="00CF2EB9" w:rsidRDefault="00CF2EB9" w:rsidP="00CF2EB9">
      <w:pPr>
        <w:pStyle w:val="Referencias"/>
        <w:rPr>
          <w:lang w:val="en-US"/>
        </w:rPr>
      </w:pPr>
      <w:bookmarkStart w:id="507" w:name="ref-medinagenetic"/>
      <w:bookmarkEnd w:id="506"/>
      <w:r w:rsidRPr="00CF2EB9">
        <w:rPr>
          <w:lang w:val="en-US"/>
        </w:rPr>
        <w:t>Medina, V. D. G., Mesa, H. G. A., &amp; Lobato, A. L. L. (2025). Genetic projective discriminant analysis.</w:t>
      </w:r>
    </w:p>
    <w:p w14:paraId="73D6B0E3" w14:textId="77777777" w:rsidR="00CF2EB9" w:rsidRPr="00CF2EB9" w:rsidRDefault="00CF2EB9" w:rsidP="00CF2EB9">
      <w:pPr>
        <w:pStyle w:val="Referencias"/>
        <w:rPr>
          <w:lang w:val="en-US"/>
        </w:rPr>
      </w:pPr>
      <w:bookmarkStart w:id="508" w:name="ref-niu2021local"/>
      <w:bookmarkEnd w:id="507"/>
      <w:r w:rsidRPr="00CF2EB9">
        <w:rPr>
          <w:lang w:val="en-US"/>
        </w:rPr>
        <w:t xml:space="preserve">Niu, G., &amp; Ma, Z. (2021). Local quasi-linear embedding </w:t>
      </w:r>
      <w:proofErr w:type="gramStart"/>
      <w:r w:rsidRPr="00CF2EB9">
        <w:rPr>
          <w:lang w:val="en-US"/>
        </w:rPr>
        <w:t>based</w:t>
      </w:r>
      <w:proofErr w:type="gramEnd"/>
      <w:r w:rsidRPr="00CF2EB9">
        <w:rPr>
          <w:lang w:val="en-US"/>
        </w:rPr>
        <w:t xml:space="preserve"> on </w:t>
      </w:r>
      <w:proofErr w:type="spellStart"/>
      <w:r w:rsidRPr="00CF2EB9">
        <w:rPr>
          <w:lang w:val="en-US"/>
        </w:rPr>
        <w:t>kronecker</w:t>
      </w:r>
      <w:proofErr w:type="spellEnd"/>
      <w:r w:rsidRPr="00CF2EB9">
        <w:rPr>
          <w:lang w:val="en-US"/>
        </w:rPr>
        <w:t xml:space="preserve"> product expansion of vectors. Journal of Intelligent &amp; Fuzzy Systems, 41(1), 2195–2205.</w:t>
      </w:r>
    </w:p>
    <w:p w14:paraId="0E4CF44C" w14:textId="77777777" w:rsidR="00CF2EB9" w:rsidRPr="00CF2EB9" w:rsidRDefault="00CF2EB9" w:rsidP="00CF2EB9">
      <w:pPr>
        <w:pStyle w:val="Referencias"/>
        <w:rPr>
          <w:lang w:val="en-US"/>
        </w:rPr>
      </w:pPr>
      <w:bookmarkStart w:id="509" w:name="ref-palo2021dimensionality"/>
      <w:bookmarkEnd w:id="508"/>
      <w:r w:rsidRPr="00CF2EB9">
        <w:rPr>
          <w:lang w:val="en-US"/>
        </w:rPr>
        <w:t>Palo, H. K., Sahoo, S., &amp; Subudhi, A. K. (2021). Dimensionality reduction techniques: Principles, benefits, and limitations. Data Analytics in Bioinformatics: A Machine Learning Perspective, 77–107.</w:t>
      </w:r>
    </w:p>
    <w:p w14:paraId="3944B697" w14:textId="77777777" w:rsidR="00CF2EB9" w:rsidRPr="00CF2EB9" w:rsidRDefault="00CF2EB9" w:rsidP="00CF2EB9">
      <w:pPr>
        <w:pStyle w:val="Referencias"/>
        <w:rPr>
          <w:lang w:val="en-US"/>
        </w:rPr>
      </w:pPr>
      <w:bookmarkStart w:id="510" w:name="ref-sharma2015linear"/>
      <w:bookmarkEnd w:id="509"/>
      <w:r w:rsidRPr="00CF2EB9">
        <w:rPr>
          <w:lang w:val="en-US"/>
        </w:rPr>
        <w:t>Sharma, A., &amp; Paliwal, K. K. (2015). Linear discriminant analysis for the small sample size problem: An overview. International Journal of Machine Learning and Cybernetics, 6(3), 443–454.</w:t>
      </w:r>
    </w:p>
    <w:p w14:paraId="1C1D946D" w14:textId="77777777" w:rsidR="00CF2EB9" w:rsidRPr="00CF2EB9" w:rsidRDefault="00CF2EB9" w:rsidP="00CF2EB9">
      <w:pPr>
        <w:pStyle w:val="Referencias"/>
        <w:rPr>
          <w:lang w:val="en-US"/>
        </w:rPr>
      </w:pPr>
      <w:bookmarkStart w:id="511" w:name="ref-silalahi65linear"/>
      <w:bookmarkEnd w:id="510"/>
      <w:proofErr w:type="spellStart"/>
      <w:r w:rsidRPr="00CF2EB9">
        <w:rPr>
          <w:lang w:val="en-US"/>
        </w:rPr>
        <w:t>Silalahi</w:t>
      </w:r>
      <w:proofErr w:type="spellEnd"/>
      <w:r w:rsidRPr="00CF2EB9">
        <w:rPr>
          <w:lang w:val="en-US"/>
        </w:rPr>
        <w:t xml:space="preserve">, D. D., </w:t>
      </w:r>
      <w:proofErr w:type="spellStart"/>
      <w:r w:rsidRPr="00CF2EB9">
        <w:rPr>
          <w:lang w:val="en-US"/>
        </w:rPr>
        <w:t>Reaño</w:t>
      </w:r>
      <w:proofErr w:type="spellEnd"/>
      <w:r w:rsidRPr="00CF2EB9">
        <w:rPr>
          <w:lang w:val="en-US"/>
        </w:rPr>
        <w:t xml:space="preserve">, C. E., </w:t>
      </w:r>
      <w:proofErr w:type="spellStart"/>
      <w:r w:rsidRPr="00CF2EB9">
        <w:rPr>
          <w:lang w:val="en-US"/>
        </w:rPr>
        <w:t>Lansigan</w:t>
      </w:r>
      <w:proofErr w:type="spellEnd"/>
      <w:r w:rsidRPr="00CF2EB9">
        <w:rPr>
          <w:lang w:val="en-US"/>
        </w:rPr>
        <w:t>, F. P., Panopio, R. G., &amp; Bantayan, N. C. (n.d.). Linear discriminant analysis vs. Genetic algorithm neural network with principal component analysis for hyperdimensional data analysis: A study on ripeness grading of oil palm (</w:t>
      </w:r>
      <w:proofErr w:type="spellStart"/>
      <w:r w:rsidRPr="00CF2EB9">
        <w:rPr>
          <w:lang w:val="en-US"/>
        </w:rPr>
        <w:t>elaeis</w:t>
      </w:r>
      <w:proofErr w:type="spellEnd"/>
      <w:r w:rsidRPr="00CF2EB9">
        <w:rPr>
          <w:lang w:val="en-US"/>
        </w:rPr>
        <w:t xml:space="preserve"> guineensis </w:t>
      </w:r>
      <w:proofErr w:type="spellStart"/>
      <w:r w:rsidRPr="00CF2EB9">
        <w:rPr>
          <w:lang w:val="en-US"/>
        </w:rPr>
        <w:t>jacq</w:t>
      </w:r>
      <w:proofErr w:type="spellEnd"/>
      <w:r w:rsidRPr="00CF2EB9">
        <w:rPr>
          <w:lang w:val="en-US"/>
        </w:rPr>
        <w:t>.) fresh fruit. Philippine Statistician, 65(2).</w:t>
      </w:r>
    </w:p>
    <w:p w14:paraId="35D3DDB5" w14:textId="77777777" w:rsidR="00CF2EB9" w:rsidRPr="00CF2EB9" w:rsidRDefault="00CF2EB9" w:rsidP="00CF2EB9">
      <w:pPr>
        <w:pStyle w:val="Referencias"/>
        <w:rPr>
          <w:lang w:val="en-US"/>
        </w:rPr>
      </w:pPr>
      <w:bookmarkStart w:id="512" w:name="ref-sorzano2014survey"/>
      <w:bookmarkEnd w:id="511"/>
      <w:r w:rsidRPr="00CF2EB9">
        <w:rPr>
          <w:lang w:val="en-US"/>
        </w:rPr>
        <w:t xml:space="preserve">Sorzano, C. O. S., Vargas, J., &amp; Montano, A. P. (2014). A survey of dimensionality reduction techniques. </w:t>
      </w:r>
      <w:proofErr w:type="spellStart"/>
      <w:r w:rsidRPr="00CF2EB9">
        <w:rPr>
          <w:lang w:val="en-US"/>
        </w:rPr>
        <w:t>arXiv</w:t>
      </w:r>
      <w:proofErr w:type="spellEnd"/>
      <w:r w:rsidRPr="00CF2EB9">
        <w:rPr>
          <w:lang w:val="en-US"/>
        </w:rPr>
        <w:t xml:space="preserve"> Preprint arXiv:1403.2877.</w:t>
      </w:r>
    </w:p>
    <w:p w14:paraId="1BED46DE" w14:textId="77777777" w:rsidR="00CF2EB9" w:rsidRPr="00CF2EB9" w:rsidRDefault="00CF2EB9" w:rsidP="00CF2EB9">
      <w:pPr>
        <w:pStyle w:val="Referencias"/>
        <w:rPr>
          <w:lang w:val="en-US"/>
        </w:rPr>
      </w:pPr>
      <w:bookmarkStart w:id="513" w:name="ref-ultsch2004strategies"/>
      <w:bookmarkEnd w:id="512"/>
      <w:r w:rsidRPr="00CF2EB9">
        <w:rPr>
          <w:lang w:val="en-US"/>
        </w:rPr>
        <w:t>Ultsch, A. (2004). Strategies for an artificial life system to cluster high dimensional data. Abstracting and Synthesizing the Principles of Living Systems, GWAL-6, 128–137.</w:t>
      </w:r>
    </w:p>
    <w:p w14:paraId="78C46B84" w14:textId="77777777" w:rsidR="00CF2EB9" w:rsidRDefault="00CF2EB9" w:rsidP="00CF2EB9">
      <w:pPr>
        <w:pStyle w:val="Referencias"/>
      </w:pPr>
      <w:bookmarkStart w:id="514" w:name="ref-wani2025comprehensive"/>
      <w:bookmarkEnd w:id="513"/>
      <w:r w:rsidRPr="00CF2EB9">
        <w:rPr>
          <w:lang w:val="en-US"/>
        </w:rPr>
        <w:t xml:space="preserve">Wani, A. A. (2025). Comprehensive review of dimensionality reduction algorithms: Challenges, limitations, and innovative solutions. </w:t>
      </w:r>
      <w:proofErr w:type="spellStart"/>
      <w:r>
        <w:t>PeerJ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, 11, e3025.</w:t>
      </w:r>
    </w:p>
    <w:bookmarkEnd w:id="489"/>
    <w:bookmarkEnd w:id="514"/>
    <w:p w14:paraId="284DD52C" w14:textId="77777777" w:rsidR="003C6ADD" w:rsidRDefault="003C6ADD" w:rsidP="003C6ADD">
      <w:pPr>
        <w:pStyle w:val="Prrafobase"/>
      </w:pPr>
    </w:p>
    <w:p w14:paraId="39CF9E85" w14:textId="77777777" w:rsidR="00076E15" w:rsidRDefault="00076E15" w:rsidP="003C6ADD">
      <w:pPr>
        <w:pStyle w:val="Prrafobase"/>
        <w:rPr>
          <w:lang w:val="es-MX"/>
        </w:rPr>
      </w:pPr>
    </w:p>
    <w:p w14:paraId="00B7A976" w14:textId="77777777" w:rsidR="00076E15" w:rsidRDefault="00076E15" w:rsidP="003C6ADD">
      <w:pPr>
        <w:pStyle w:val="Prrafobase"/>
        <w:rPr>
          <w:lang w:val="es-MX"/>
        </w:rPr>
      </w:pPr>
    </w:p>
    <w:p w14:paraId="614D4494" w14:textId="77777777" w:rsidR="00076E15" w:rsidRDefault="00076E15" w:rsidP="003C6ADD">
      <w:pPr>
        <w:pStyle w:val="Prrafobase"/>
        <w:rPr>
          <w:lang w:val="es-MX"/>
        </w:rPr>
      </w:pPr>
    </w:p>
    <w:p w14:paraId="4860B3ED" w14:textId="77777777" w:rsidR="00076E15" w:rsidRDefault="00076E15" w:rsidP="003C6ADD">
      <w:pPr>
        <w:pStyle w:val="Prrafobase"/>
        <w:rPr>
          <w:lang w:val="es-MX"/>
        </w:rPr>
      </w:pPr>
    </w:p>
    <w:p w14:paraId="65A053D1" w14:textId="77777777" w:rsidR="00076E15" w:rsidRDefault="00076E15" w:rsidP="003C6ADD">
      <w:pPr>
        <w:pStyle w:val="Prrafobase"/>
        <w:rPr>
          <w:lang w:val="es-MX"/>
        </w:rPr>
      </w:pPr>
    </w:p>
    <w:p w14:paraId="7047030C" w14:textId="77777777" w:rsidR="00076E15" w:rsidRDefault="00076E15" w:rsidP="003C6ADD">
      <w:pPr>
        <w:pStyle w:val="Prrafobase"/>
        <w:rPr>
          <w:lang w:val="es-MX"/>
        </w:rPr>
      </w:pPr>
    </w:p>
    <w:p w14:paraId="2EBE6557" w14:textId="77777777" w:rsidR="00076E15" w:rsidRPr="00076E15" w:rsidRDefault="00076E15" w:rsidP="003C6ADD">
      <w:pPr>
        <w:pStyle w:val="Prrafobase"/>
        <w:rPr>
          <w:lang w:val="es-MX"/>
        </w:rPr>
      </w:pPr>
    </w:p>
    <w:p w14:paraId="1F62E159" w14:textId="77777777" w:rsidR="00D6224C" w:rsidRDefault="00D6224C" w:rsidP="003C6ADD">
      <w:pPr>
        <w:pStyle w:val="Prrafobase"/>
      </w:pPr>
    </w:p>
    <w:p w14:paraId="78D4F3C5" w14:textId="77777777" w:rsidR="00D6224C" w:rsidRDefault="00D6224C" w:rsidP="003C6ADD">
      <w:pPr>
        <w:pStyle w:val="Prrafobase"/>
      </w:pPr>
    </w:p>
    <w:p w14:paraId="29EAF084" w14:textId="77777777" w:rsidR="005E3FAE" w:rsidRDefault="005E3FAE" w:rsidP="003C6ADD">
      <w:pPr>
        <w:pStyle w:val="Prrafobase"/>
        <w:rPr>
          <w:rFonts w:eastAsia="Arial"/>
          <w:sz w:val="26"/>
        </w:rPr>
        <w:sectPr w:rsidR="005E3FAE" w:rsidSect="00700CCE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134" w:right="1701" w:bottom="1134" w:left="1701" w:header="709" w:footer="818" w:gutter="0"/>
          <w:pgNumType w:start="3"/>
          <w:cols w:space="708"/>
          <w:docGrid w:linePitch="360"/>
        </w:sectPr>
      </w:pPr>
    </w:p>
    <w:p w14:paraId="3A86E32F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63C66461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4D05C311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7119373E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6F693E15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337F8F82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3FB14D03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0FE43D51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4210FC01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20A09951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4C2681EE" w14:textId="77777777" w:rsidR="00E20C14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3ACC0278" w14:textId="77777777" w:rsidR="008A1D83" w:rsidRDefault="008A1D83" w:rsidP="003C6ADD">
      <w:pPr>
        <w:pStyle w:val="Prrafobase"/>
        <w:rPr>
          <w:rFonts w:ascii="Gill Sans MT" w:eastAsia="Arial" w:hAnsi="Gill Sans MT"/>
          <w:sz w:val="26"/>
        </w:rPr>
      </w:pPr>
    </w:p>
    <w:p w14:paraId="48C11F06" w14:textId="77777777" w:rsidR="002F40E2" w:rsidRDefault="002F40E2" w:rsidP="003C6ADD">
      <w:pPr>
        <w:pStyle w:val="Prrafobase"/>
        <w:rPr>
          <w:rFonts w:ascii="Gill Sans MT" w:eastAsia="Arial" w:hAnsi="Gill Sans MT"/>
          <w:sz w:val="26"/>
        </w:rPr>
      </w:pPr>
    </w:p>
    <w:p w14:paraId="4D13B3DE" w14:textId="77777777" w:rsidR="002F40E2" w:rsidRDefault="002F40E2" w:rsidP="003C6ADD">
      <w:pPr>
        <w:pStyle w:val="Prrafobase"/>
        <w:rPr>
          <w:rFonts w:ascii="Gill Sans MT" w:eastAsia="Arial" w:hAnsi="Gill Sans MT"/>
          <w:sz w:val="26"/>
        </w:rPr>
      </w:pPr>
    </w:p>
    <w:p w14:paraId="4DFE24DA" w14:textId="77777777" w:rsidR="008A1D83" w:rsidRDefault="008A1D83" w:rsidP="003C6ADD">
      <w:pPr>
        <w:pStyle w:val="Prrafobase"/>
        <w:rPr>
          <w:rFonts w:ascii="Gill Sans MT" w:eastAsia="Arial" w:hAnsi="Gill Sans MT"/>
          <w:sz w:val="26"/>
        </w:rPr>
      </w:pPr>
    </w:p>
    <w:p w14:paraId="78032274" w14:textId="77777777" w:rsidR="008A1D83" w:rsidRPr="00E6568E" w:rsidRDefault="008A1D83" w:rsidP="003C6ADD">
      <w:pPr>
        <w:pStyle w:val="Prrafobase"/>
        <w:rPr>
          <w:rFonts w:ascii="Gill Sans MT" w:eastAsia="Arial" w:hAnsi="Gill Sans MT"/>
          <w:sz w:val="26"/>
        </w:rPr>
      </w:pPr>
    </w:p>
    <w:p w14:paraId="7C536891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26DF6C1A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6442EACC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Cs w:val="24"/>
        </w:rPr>
      </w:pPr>
      <w:r w:rsidRPr="00E6568E">
        <w:rPr>
          <w:rFonts w:ascii="Gill Sans MT" w:eastAsia="Arial" w:hAnsi="Gill Sans MT"/>
          <w:szCs w:val="24"/>
        </w:rPr>
        <w:t>“Lis de Veracruz: Arte, Ciencia, Luz”</w:t>
      </w:r>
    </w:p>
    <w:p w14:paraId="76368DA4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</w:p>
    <w:p w14:paraId="25E4BE3F" w14:textId="77777777" w:rsidR="00E20C14" w:rsidRPr="00E6568E" w:rsidRDefault="00E20C14" w:rsidP="003C6ADD">
      <w:pPr>
        <w:pStyle w:val="Prrafobase"/>
        <w:rPr>
          <w:rFonts w:ascii="Gill Sans MT" w:eastAsia="Arial" w:hAnsi="Gill Sans MT"/>
          <w:sz w:val="26"/>
        </w:rPr>
      </w:pPr>
      <w:r w:rsidRPr="00E6568E">
        <w:rPr>
          <w:rFonts w:ascii="Gill Sans MT" w:eastAsia="Arial" w:hAnsi="Gill Sans MT"/>
          <w:b/>
          <w:sz w:val="26"/>
        </w:rPr>
        <w:t>www.uv.mx</w:t>
      </w:r>
    </w:p>
    <w:p w14:paraId="53633F7E" w14:textId="77777777" w:rsidR="00E20C14" w:rsidRDefault="00E20C14" w:rsidP="003C6ADD">
      <w:pPr>
        <w:pStyle w:val="Prrafobase"/>
      </w:pPr>
    </w:p>
    <w:p w14:paraId="21879EFD" w14:textId="77777777" w:rsidR="008C098A" w:rsidRDefault="008C098A" w:rsidP="003C6ADD">
      <w:pPr>
        <w:pStyle w:val="Prrafobase"/>
        <w:rPr>
          <w:rFonts w:eastAsia="Arial"/>
          <w:sz w:val="26"/>
        </w:rPr>
      </w:pPr>
    </w:p>
    <w:p w14:paraId="6AEB1E0F" w14:textId="77777777" w:rsidR="00BE059C" w:rsidRDefault="00BE059C" w:rsidP="003C6ADD">
      <w:pPr>
        <w:pStyle w:val="Prrafobase"/>
        <w:rPr>
          <w:sz w:val="20"/>
          <w:szCs w:val="20"/>
        </w:rPr>
      </w:pPr>
    </w:p>
    <w:p w14:paraId="58ED1098" w14:textId="77777777" w:rsidR="00BE059C" w:rsidRPr="00BE059C" w:rsidRDefault="00BE059C" w:rsidP="003C6ADD">
      <w:pPr>
        <w:pStyle w:val="Prrafobase"/>
        <w:rPr>
          <w:sz w:val="20"/>
          <w:szCs w:val="20"/>
        </w:rPr>
      </w:pPr>
    </w:p>
    <w:p w14:paraId="19A28DD5" w14:textId="77777777" w:rsidR="00BE059C" w:rsidRPr="00BE059C" w:rsidRDefault="00BE059C" w:rsidP="003C6ADD">
      <w:pPr>
        <w:pStyle w:val="Prrafobase"/>
        <w:rPr>
          <w:sz w:val="20"/>
          <w:szCs w:val="20"/>
        </w:rPr>
      </w:pPr>
    </w:p>
    <w:p w14:paraId="0C27EC77" w14:textId="77777777" w:rsidR="00BE059C" w:rsidRPr="00BE059C" w:rsidRDefault="00BE059C" w:rsidP="003C6ADD">
      <w:pPr>
        <w:pStyle w:val="Prrafobase"/>
        <w:rPr>
          <w:sz w:val="20"/>
          <w:szCs w:val="20"/>
        </w:rPr>
      </w:pPr>
    </w:p>
    <w:p w14:paraId="72A73AAA" w14:textId="77777777" w:rsidR="00BE059C" w:rsidRPr="00BE059C" w:rsidRDefault="00BE059C" w:rsidP="003C6ADD">
      <w:pPr>
        <w:pStyle w:val="Prrafobase"/>
        <w:rPr>
          <w:sz w:val="20"/>
          <w:szCs w:val="20"/>
        </w:rPr>
      </w:pPr>
    </w:p>
    <w:p w14:paraId="148276C2" w14:textId="77777777" w:rsidR="00BE059C" w:rsidRDefault="00BE059C" w:rsidP="003C6ADD">
      <w:pPr>
        <w:pStyle w:val="Prrafobase"/>
        <w:rPr>
          <w:sz w:val="20"/>
          <w:szCs w:val="20"/>
        </w:rPr>
      </w:pPr>
    </w:p>
    <w:p w14:paraId="6C12B2A3" w14:textId="77777777" w:rsidR="00BE059C" w:rsidRPr="00BE059C" w:rsidRDefault="00BE059C" w:rsidP="003C6ADD">
      <w:pPr>
        <w:pStyle w:val="Prrafobase"/>
        <w:rPr>
          <w:sz w:val="20"/>
          <w:szCs w:val="20"/>
        </w:rPr>
      </w:pPr>
    </w:p>
    <w:p w14:paraId="245BFFF7" w14:textId="77777777" w:rsidR="00BE059C" w:rsidRPr="00BE059C" w:rsidRDefault="00BE059C" w:rsidP="003C6ADD">
      <w:pPr>
        <w:pStyle w:val="Prrafobase"/>
        <w:rPr>
          <w:sz w:val="20"/>
          <w:szCs w:val="20"/>
        </w:rPr>
      </w:pPr>
    </w:p>
    <w:p w14:paraId="1B3036DA" w14:textId="77777777" w:rsidR="008C098A" w:rsidRPr="00BE059C" w:rsidRDefault="00BE059C" w:rsidP="003C6ADD">
      <w:pPr>
        <w:pStyle w:val="Prrafobase"/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8C098A" w:rsidRPr="00BE059C" w:rsidSect="006C4F05">
      <w:headerReference w:type="first" r:id="rId21"/>
      <w:footerReference w:type="first" r:id="rId22"/>
      <w:pgSz w:w="12240" w:h="15840"/>
      <w:pgMar w:top="1134" w:right="1701" w:bottom="1134" w:left="1701" w:header="709" w:footer="8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953DD" w14:textId="77777777" w:rsidR="00146F09" w:rsidRDefault="00146F09" w:rsidP="009816E7">
      <w:pPr>
        <w:spacing w:after="0" w:line="240" w:lineRule="auto"/>
      </w:pPr>
      <w:r>
        <w:separator/>
      </w:r>
    </w:p>
    <w:p w14:paraId="6BC2FCBB" w14:textId="77777777" w:rsidR="00146F09" w:rsidRDefault="00146F09"/>
    <w:p w14:paraId="32667BA9" w14:textId="77777777" w:rsidR="00146F09" w:rsidRDefault="00146F09"/>
    <w:p w14:paraId="20A2C143" w14:textId="77777777" w:rsidR="00146F09" w:rsidRDefault="00146F09"/>
    <w:p w14:paraId="1EDCEA07" w14:textId="77777777" w:rsidR="00146F09" w:rsidRDefault="00146F09"/>
    <w:p w14:paraId="1C0ADB59" w14:textId="77777777" w:rsidR="00146F09" w:rsidRDefault="00146F09"/>
    <w:p w14:paraId="678D9FC6" w14:textId="77777777" w:rsidR="00146F09" w:rsidRDefault="00146F09"/>
  </w:endnote>
  <w:endnote w:type="continuationSeparator" w:id="0">
    <w:p w14:paraId="4AD7D23C" w14:textId="77777777" w:rsidR="00146F09" w:rsidRDefault="00146F09" w:rsidP="009816E7">
      <w:pPr>
        <w:spacing w:after="0" w:line="240" w:lineRule="auto"/>
      </w:pPr>
      <w:r>
        <w:continuationSeparator/>
      </w:r>
    </w:p>
    <w:p w14:paraId="54A91280" w14:textId="77777777" w:rsidR="00146F09" w:rsidRDefault="00146F09"/>
    <w:p w14:paraId="75379602" w14:textId="77777777" w:rsidR="00146F09" w:rsidRDefault="00146F09"/>
    <w:p w14:paraId="7082BEF0" w14:textId="77777777" w:rsidR="00146F09" w:rsidRDefault="00146F09"/>
    <w:p w14:paraId="62E3F2E6" w14:textId="77777777" w:rsidR="00146F09" w:rsidRDefault="00146F09"/>
    <w:p w14:paraId="5DEA492E" w14:textId="77777777" w:rsidR="00146F09" w:rsidRDefault="00146F09"/>
    <w:p w14:paraId="00064B92" w14:textId="77777777" w:rsidR="00146F09" w:rsidRDefault="00146F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BD65" w14:textId="77777777" w:rsidR="00012AF9" w:rsidRPr="00696070" w:rsidRDefault="00012AF9" w:rsidP="00012AF9">
    <w:pPr>
      <w:tabs>
        <w:tab w:val="center" w:pos="4419"/>
        <w:tab w:val="right" w:pos="8838"/>
      </w:tabs>
      <w:spacing w:after="0" w:line="240" w:lineRule="exact"/>
      <w:rPr>
        <w:rFonts w:ascii="Gill Sans MT" w:eastAsia="Times New Roman" w:hAnsi="Gill Sans MT" w:cs="Times New Roman"/>
        <w:sz w:val="16"/>
        <w:szCs w:val="16"/>
        <w:lang w:val="es-ES"/>
      </w:rPr>
    </w:pPr>
  </w:p>
  <w:tbl>
    <w:tblPr>
      <w:tblStyle w:val="Tablaconcuadrcula1"/>
      <w:tblW w:w="0" w:type="auto"/>
      <w:tblLook w:val="04A0" w:firstRow="1" w:lastRow="0" w:firstColumn="1" w:lastColumn="0" w:noHBand="0" w:noVBand="1"/>
    </w:tblPr>
    <w:tblGrid>
      <w:gridCol w:w="791"/>
      <w:gridCol w:w="7480"/>
    </w:tblGrid>
    <w:tr w:rsidR="00012AF9" w:rsidRPr="0007369E" w14:paraId="3557662D" w14:textId="77777777" w:rsidTr="00383E04">
      <w:tc>
        <w:tcPr>
          <w:tcW w:w="851" w:type="dxa"/>
          <w:tcBorders>
            <w:top w:val="nil"/>
            <w:left w:val="nil"/>
            <w:bottom w:val="nil"/>
          </w:tcBorders>
        </w:tcPr>
        <w:p w14:paraId="526EBBEF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  <w:lang w:val="es-ES"/>
            </w:rPr>
            <w:t xml:space="preserve">Pág. </w:t>
          </w:r>
          <w:r w:rsidRPr="00696070">
            <w:rPr>
              <w:rFonts w:ascii="Gill Sans MT" w:eastAsia="Times New Roman" w:hAnsi="Gill Sans MT"/>
              <w:b/>
              <w:sz w:val="16"/>
              <w:szCs w:val="16"/>
            </w:rPr>
            <w:fldChar w:fldCharType="begin"/>
          </w:r>
          <w:r w:rsidRPr="0007369E">
            <w:rPr>
              <w:rFonts w:ascii="Gill Sans MT" w:hAnsi="Gill Sans MT"/>
              <w:b/>
              <w:sz w:val="16"/>
              <w:szCs w:val="16"/>
            </w:rPr>
            <w:instrText>PAGE    \* MERGEFORMAT</w:instrText>
          </w:r>
          <w:r w:rsidRPr="00696070">
            <w:rPr>
              <w:rFonts w:ascii="Gill Sans MT" w:eastAsia="Times New Roman" w:hAnsi="Gill Sans MT"/>
              <w:b/>
              <w:sz w:val="16"/>
              <w:szCs w:val="16"/>
            </w:rPr>
            <w:fldChar w:fldCharType="separate"/>
          </w:r>
          <w:r w:rsidR="00A15D88" w:rsidRPr="00A15D88">
            <w:rPr>
              <w:rFonts w:ascii="Gill Sans MT" w:eastAsia="Times New Roman" w:hAnsi="Gill Sans MT" w:cs="Times New Roman"/>
              <w:b/>
              <w:noProof/>
              <w:lang w:val="es-ES"/>
            </w:rPr>
            <w:t>2</w:t>
          </w: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</w:rPr>
            <w:fldChar w:fldCharType="end"/>
          </w:r>
          <w:r w:rsidRPr="00696070">
            <w:rPr>
              <w:rFonts w:ascii="Gill Sans MT" w:eastAsia="Times New Roman" w:hAnsi="Gill Sans MT" w:cs="Times New Roman"/>
              <w:b/>
              <w:sz w:val="16"/>
              <w:szCs w:val="16"/>
            </w:rPr>
            <w:t xml:space="preserve"> </w:t>
          </w:r>
          <w:r w:rsidRPr="00696070">
            <w:rPr>
              <w:rFonts w:ascii="Gill Sans MT" w:eastAsia="Times New Roman" w:hAnsi="Gill Sans MT" w:cs="Times New Roman"/>
              <w:sz w:val="16"/>
              <w:szCs w:val="16"/>
            </w:rPr>
            <w:t xml:space="preserve"> </w:t>
          </w:r>
        </w:p>
      </w:tc>
      <w:tc>
        <w:tcPr>
          <w:tcW w:w="9010" w:type="dxa"/>
          <w:tcBorders>
            <w:top w:val="nil"/>
            <w:bottom w:val="nil"/>
            <w:right w:val="nil"/>
          </w:tcBorders>
        </w:tcPr>
        <w:p w14:paraId="7D2CA8DF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  <w:r w:rsidRPr="00696070">
            <w:rPr>
              <w:rFonts w:ascii="Gill Sans MT" w:eastAsia="Times New Roman" w:hAnsi="Gill Sans MT" w:cs="Times New Roman"/>
              <w:sz w:val="16"/>
              <w:szCs w:val="16"/>
            </w:rPr>
            <w:t>Universidad Veracruzana</w:t>
          </w:r>
        </w:p>
      </w:tc>
    </w:tr>
    <w:tr w:rsidR="00012AF9" w:rsidRPr="0007369E" w14:paraId="6DA25A48" w14:textId="77777777" w:rsidTr="00383E04">
      <w:tc>
        <w:tcPr>
          <w:tcW w:w="851" w:type="dxa"/>
          <w:tcBorders>
            <w:top w:val="nil"/>
            <w:left w:val="nil"/>
            <w:bottom w:val="nil"/>
          </w:tcBorders>
        </w:tcPr>
        <w:p w14:paraId="74F7AD3A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6"/>
              <w:szCs w:val="16"/>
            </w:rPr>
          </w:pPr>
        </w:p>
      </w:tc>
      <w:tc>
        <w:tcPr>
          <w:tcW w:w="9010" w:type="dxa"/>
          <w:tcBorders>
            <w:top w:val="nil"/>
            <w:bottom w:val="nil"/>
            <w:right w:val="nil"/>
          </w:tcBorders>
        </w:tcPr>
        <w:p w14:paraId="5CBD84F4" w14:textId="77777777" w:rsidR="00012AF9" w:rsidRPr="00696070" w:rsidRDefault="00012AF9" w:rsidP="00012AF9">
          <w:pPr>
            <w:tabs>
              <w:tab w:val="center" w:pos="4419"/>
              <w:tab w:val="right" w:pos="8838"/>
            </w:tabs>
            <w:rPr>
              <w:rFonts w:ascii="Gill Sans MT" w:eastAsia="Times New Roman" w:hAnsi="Gill Sans MT" w:cs="Times New Roman"/>
              <w:sz w:val="14"/>
              <w:szCs w:val="14"/>
            </w:rPr>
          </w:pPr>
          <w:r w:rsidRPr="00696070">
            <w:rPr>
              <w:rFonts w:ascii="Gill Sans MT" w:eastAsia="Times New Roman" w:hAnsi="Gill Sans MT" w:cs="Times New Roman"/>
              <w:sz w:val="14"/>
              <w:szCs w:val="14"/>
            </w:rPr>
            <w:t xml:space="preserve">Agregar el nombre del documento   </w:t>
          </w:r>
        </w:p>
      </w:tc>
    </w:tr>
  </w:tbl>
  <w:p w14:paraId="086E6D9A" w14:textId="77777777" w:rsidR="008C098A" w:rsidRPr="00012AF9" w:rsidRDefault="008C098A" w:rsidP="00012A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6064" w14:textId="77777777" w:rsidR="00142877" w:rsidRDefault="00E60046">
    <w:pPr>
      <w:pStyle w:val="Piedepgina"/>
    </w:pPr>
    <w:r>
      <w:rPr>
        <w:rFonts w:ascii="Gill Sans MT" w:hAnsi="Gill Sans MT"/>
        <w:noProof/>
        <w:sz w:val="18"/>
        <w:szCs w:val="18"/>
      </w:rPr>
      <w:drawing>
        <wp:anchor distT="0" distB="0" distL="114300" distR="114300" simplePos="0" relativeHeight="251656192" behindDoc="1" locked="0" layoutInCell="1" allowOverlap="1" wp14:anchorId="22A28E8E" wp14:editId="50F65CF3">
          <wp:simplePos x="0" y="0"/>
          <wp:positionH relativeFrom="column">
            <wp:posOffset>-864870</wp:posOffset>
          </wp:positionH>
          <wp:positionV relativeFrom="paragraph">
            <wp:posOffset>-2353879</wp:posOffset>
          </wp:positionV>
          <wp:extent cx="4029075" cy="3239770"/>
          <wp:effectExtent l="0" t="0" r="9525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co_portadas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5" b="920"/>
                  <a:stretch/>
                </pic:blipFill>
                <pic:spPr bwMode="auto">
                  <a:xfrm>
                    <a:off x="0" y="0"/>
                    <a:ext cx="4029075" cy="32397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FBF6" w14:textId="21CADCB2" w:rsidR="008024F0" w:rsidRPr="008024F0" w:rsidRDefault="008024F0">
    <w:pPr>
      <w:pStyle w:val="Piedepgina"/>
      <w:rPr>
        <w:rFonts w:ascii="Gill Sans MT" w:hAnsi="Gill Sans MT"/>
        <w:b/>
        <w:bCs/>
        <w:sz w:val="24"/>
        <w:szCs w:val="24"/>
        <w:lang w:val="es-ES"/>
      </w:rPr>
    </w:pPr>
  </w:p>
  <w:p w14:paraId="6ECE64D0" w14:textId="77777777" w:rsidR="005F3759" w:rsidRPr="007E354F" w:rsidRDefault="005F3759" w:rsidP="007E354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83D9" w14:textId="1FACCFAA" w:rsidR="00D241A3" w:rsidRPr="00D241A3" w:rsidRDefault="00D241A3">
    <w:pPr>
      <w:pStyle w:val="Piedepgina"/>
      <w:rPr>
        <w:rFonts w:ascii="Gill Sans MT" w:hAnsi="Gill Sans MT"/>
        <w:b/>
        <w:noProof/>
        <w:sz w:val="24"/>
        <w:szCs w:val="24"/>
        <w:lang w:val="es-ES"/>
      </w:rPr>
    </w:pPr>
  </w:p>
  <w:p w14:paraId="5091537C" w14:textId="77777777" w:rsidR="005F3759" w:rsidRPr="007E354F" w:rsidRDefault="005F3759" w:rsidP="007E354F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54204"/>
      <w:docPartObj>
        <w:docPartGallery w:val="Page Numbers (Bottom of Page)"/>
        <w:docPartUnique/>
      </w:docPartObj>
    </w:sdtPr>
    <w:sdtEndPr>
      <w:rPr>
        <w:rFonts w:ascii="Gill Sans MT" w:hAnsi="Gill Sans MT"/>
        <w:b/>
        <w:sz w:val="24"/>
        <w:szCs w:val="24"/>
      </w:rPr>
    </w:sdtEndPr>
    <w:sdtContent>
      <w:p w14:paraId="70F0B7ED" w14:textId="7197E3A0" w:rsidR="00700CCE" w:rsidRPr="00700CCE" w:rsidRDefault="00700CCE">
        <w:pPr>
          <w:pStyle w:val="Piedepgina"/>
          <w:rPr>
            <w:rFonts w:ascii="Gill Sans MT" w:hAnsi="Gill Sans MT"/>
            <w:b/>
            <w:sz w:val="24"/>
            <w:szCs w:val="24"/>
          </w:rPr>
        </w:pPr>
        <w:r w:rsidRPr="00700CCE">
          <w:rPr>
            <w:rFonts w:ascii="Gill Sans MT" w:hAnsi="Gill Sans MT"/>
            <w:b/>
            <w:sz w:val="24"/>
            <w:szCs w:val="24"/>
          </w:rPr>
          <w:fldChar w:fldCharType="begin"/>
        </w:r>
        <w:r w:rsidRPr="00700CCE">
          <w:rPr>
            <w:rFonts w:ascii="Gill Sans MT" w:hAnsi="Gill Sans MT"/>
            <w:b/>
            <w:sz w:val="24"/>
            <w:szCs w:val="24"/>
          </w:rPr>
          <w:instrText>PAGE   \* MERGEFORMAT</w:instrText>
        </w:r>
        <w:r w:rsidRPr="00700CCE">
          <w:rPr>
            <w:rFonts w:ascii="Gill Sans MT" w:hAnsi="Gill Sans MT"/>
            <w:b/>
            <w:sz w:val="24"/>
            <w:szCs w:val="24"/>
          </w:rPr>
          <w:fldChar w:fldCharType="separate"/>
        </w:r>
        <w:r w:rsidR="00530C41" w:rsidRPr="00530C41">
          <w:rPr>
            <w:rFonts w:ascii="Gill Sans MT" w:hAnsi="Gill Sans MT"/>
            <w:b/>
            <w:noProof/>
            <w:sz w:val="24"/>
            <w:szCs w:val="24"/>
            <w:lang w:val="es-ES"/>
          </w:rPr>
          <w:t>8</w:t>
        </w:r>
        <w:r w:rsidRPr="00700CCE">
          <w:rPr>
            <w:rFonts w:ascii="Gill Sans MT" w:hAnsi="Gill Sans MT"/>
            <w:b/>
            <w:sz w:val="24"/>
            <w:szCs w:val="24"/>
          </w:rPr>
          <w:fldChar w:fldCharType="end"/>
        </w:r>
      </w:p>
    </w:sdtContent>
  </w:sdt>
  <w:p w14:paraId="5DCCF136" w14:textId="77777777" w:rsidR="005F3759" w:rsidRPr="005A4820" w:rsidRDefault="005F3759" w:rsidP="005A4820">
    <w:pPr>
      <w:pStyle w:val="Piedepgina"/>
      <w:jc w:val="center"/>
      <w:rPr>
        <w:rFonts w:ascii="Gill Sans MT" w:hAnsi="Gill Sans MT"/>
        <w:b/>
        <w:sz w:val="24"/>
        <w:szCs w:val="24"/>
        <w:lang w:val="es-ES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384684"/>
      <w:docPartObj>
        <w:docPartGallery w:val="Page Numbers (Bottom of Page)"/>
        <w:docPartUnique/>
      </w:docPartObj>
    </w:sdtPr>
    <w:sdtEndPr>
      <w:rPr>
        <w:rFonts w:ascii="Gill Sans MT" w:hAnsi="Gill Sans MT"/>
        <w:b/>
        <w:bCs/>
        <w:sz w:val="24"/>
        <w:szCs w:val="24"/>
      </w:rPr>
    </w:sdtEndPr>
    <w:sdtContent>
      <w:p w14:paraId="5559602F" w14:textId="415136AD" w:rsidR="002A7ADE" w:rsidRPr="002A7ADE" w:rsidRDefault="002A7ADE">
        <w:pPr>
          <w:pStyle w:val="Piedepgina"/>
          <w:jc w:val="right"/>
          <w:rPr>
            <w:rFonts w:ascii="Gill Sans MT" w:hAnsi="Gill Sans MT"/>
            <w:b/>
            <w:bCs/>
            <w:sz w:val="24"/>
            <w:szCs w:val="24"/>
          </w:rPr>
        </w:pP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begin"/>
        </w:r>
        <w:r w:rsidRPr="002A7ADE">
          <w:rPr>
            <w:rFonts w:ascii="Gill Sans MT" w:hAnsi="Gill Sans MT"/>
            <w:b/>
            <w:bCs/>
            <w:sz w:val="24"/>
            <w:szCs w:val="24"/>
          </w:rPr>
          <w:instrText>PAGE   \* MERGEFORMAT</w:instrText>
        </w: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separate"/>
        </w:r>
        <w:r w:rsidR="00530C41" w:rsidRPr="00530C41">
          <w:rPr>
            <w:rFonts w:ascii="Gill Sans MT" w:hAnsi="Gill Sans MT"/>
            <w:b/>
            <w:bCs/>
            <w:noProof/>
            <w:sz w:val="24"/>
            <w:szCs w:val="24"/>
            <w:lang w:val="es-ES"/>
          </w:rPr>
          <w:t>7</w:t>
        </w:r>
        <w:r w:rsidRPr="002A7ADE">
          <w:rPr>
            <w:rFonts w:ascii="Gill Sans MT" w:hAnsi="Gill Sans MT"/>
            <w:b/>
            <w:bCs/>
            <w:sz w:val="24"/>
            <w:szCs w:val="24"/>
          </w:rPr>
          <w:fldChar w:fldCharType="end"/>
        </w:r>
      </w:p>
    </w:sdtContent>
  </w:sdt>
  <w:p w14:paraId="60C54A50" w14:textId="77777777" w:rsidR="002A7ADE" w:rsidRPr="007E354F" w:rsidRDefault="002A7ADE" w:rsidP="007E354F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C6CA" w14:textId="77777777" w:rsidR="007260F9" w:rsidRPr="002A5CF2" w:rsidRDefault="00BE059C" w:rsidP="002A5CF2">
    <w:pPr>
      <w:pStyle w:val="Piedepgina"/>
    </w:pPr>
    <w:r>
      <w:rPr>
        <w:rFonts w:ascii="Gill Sans MT" w:hAnsi="Gill Sans MT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C7F122E" wp14:editId="1658C8C5">
          <wp:simplePos x="0" y="0"/>
          <wp:positionH relativeFrom="column">
            <wp:posOffset>-870585</wp:posOffset>
          </wp:positionH>
          <wp:positionV relativeFrom="paragraph">
            <wp:posOffset>-2918551</wp:posOffset>
          </wp:positionV>
          <wp:extent cx="4110355" cy="3383915"/>
          <wp:effectExtent l="0" t="0" r="4445" b="6985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co_portadas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0355" cy="3383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9A48" w14:textId="77777777" w:rsidR="00146F09" w:rsidRDefault="00146F09" w:rsidP="009816E7">
      <w:pPr>
        <w:spacing w:after="0" w:line="240" w:lineRule="auto"/>
      </w:pPr>
      <w:r>
        <w:separator/>
      </w:r>
    </w:p>
    <w:p w14:paraId="0391AE6D" w14:textId="77777777" w:rsidR="00146F09" w:rsidRDefault="00146F09"/>
    <w:p w14:paraId="06DD3F3A" w14:textId="77777777" w:rsidR="00146F09" w:rsidRDefault="00146F09"/>
    <w:p w14:paraId="70CF4D50" w14:textId="77777777" w:rsidR="00146F09" w:rsidRDefault="00146F09"/>
    <w:p w14:paraId="5BD5ED92" w14:textId="77777777" w:rsidR="00146F09" w:rsidRDefault="00146F09"/>
    <w:p w14:paraId="3907EF74" w14:textId="77777777" w:rsidR="00146F09" w:rsidRDefault="00146F09"/>
    <w:p w14:paraId="007A00D3" w14:textId="77777777" w:rsidR="00146F09" w:rsidRDefault="00146F09"/>
  </w:footnote>
  <w:footnote w:type="continuationSeparator" w:id="0">
    <w:p w14:paraId="7D02719C" w14:textId="77777777" w:rsidR="00146F09" w:rsidRDefault="00146F09" w:rsidP="009816E7">
      <w:pPr>
        <w:spacing w:after="0" w:line="240" w:lineRule="auto"/>
      </w:pPr>
      <w:r>
        <w:continuationSeparator/>
      </w:r>
    </w:p>
    <w:p w14:paraId="61CD73A4" w14:textId="77777777" w:rsidR="00146F09" w:rsidRDefault="00146F09"/>
    <w:p w14:paraId="21DA5217" w14:textId="77777777" w:rsidR="00146F09" w:rsidRDefault="00146F09"/>
    <w:p w14:paraId="4F8C0B54" w14:textId="77777777" w:rsidR="00146F09" w:rsidRDefault="00146F09"/>
    <w:p w14:paraId="4A9B8096" w14:textId="77777777" w:rsidR="00146F09" w:rsidRDefault="00146F09"/>
    <w:p w14:paraId="4AA0E9FC" w14:textId="77777777" w:rsidR="00146F09" w:rsidRDefault="00146F09"/>
    <w:p w14:paraId="1A3D4D2E" w14:textId="77777777" w:rsidR="00146F09" w:rsidRDefault="00146F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6A8C" w14:textId="20A940F4" w:rsidR="008C098A" w:rsidRDefault="00D410CB">
    <w:pPr>
      <w:pStyle w:val="Encabezado"/>
    </w:pPr>
    <w:r>
      <w:rPr>
        <w:rFonts w:ascii="Gill Sans MT" w:hAnsi="Gill Sans MT"/>
        <w:b/>
        <w:noProof/>
        <w:sz w:val="14"/>
      </w:rPr>
      <w:drawing>
        <wp:anchor distT="0" distB="0" distL="114300" distR="114300" simplePos="0" relativeHeight="251659264" behindDoc="1" locked="0" layoutInCell="1" allowOverlap="1" wp14:anchorId="182D8D7C" wp14:editId="61F25085">
          <wp:simplePos x="0" y="0"/>
          <wp:positionH relativeFrom="margin">
            <wp:posOffset>3209925</wp:posOffset>
          </wp:positionH>
          <wp:positionV relativeFrom="paragraph">
            <wp:posOffset>370840</wp:posOffset>
          </wp:positionV>
          <wp:extent cx="1068621" cy="1055387"/>
          <wp:effectExtent l="0" t="0" r="0" b="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80A Marca 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21" cy="1055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402D">
      <w:rPr>
        <w:noProof/>
      </w:rPr>
      <w:drawing>
        <wp:anchor distT="0" distB="0" distL="114300" distR="114300" simplePos="0" relativeHeight="251657216" behindDoc="1" locked="0" layoutInCell="0" allowOverlap="0" wp14:anchorId="3108E206" wp14:editId="2807DEAD">
          <wp:simplePos x="0" y="0"/>
          <wp:positionH relativeFrom="page">
            <wp:posOffset>5370830</wp:posOffset>
          </wp:positionH>
          <wp:positionV relativeFrom="page">
            <wp:posOffset>422275</wp:posOffset>
          </wp:positionV>
          <wp:extent cx="1910291" cy="1656000"/>
          <wp:effectExtent l="0" t="0" r="0" b="1905"/>
          <wp:wrapNone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ortadas-0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291" cy="16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542D" w14:textId="77777777" w:rsidR="005F3759" w:rsidRDefault="005F37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F2FD" w14:textId="77777777" w:rsidR="005F3759" w:rsidRDefault="005F375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4A52" w14:textId="77777777" w:rsidR="005F3759" w:rsidRDefault="005F375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0560" w14:textId="77777777" w:rsidR="005F3759" w:rsidRDefault="005F3759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AEA2" w14:textId="77777777" w:rsidR="007260F9" w:rsidRDefault="007260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386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B6CD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4A455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28A9F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E69E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18F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53C76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828F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684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FC9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3BA47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ECA4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624413D"/>
    <w:multiLevelType w:val="hybridMultilevel"/>
    <w:tmpl w:val="0CECF718"/>
    <w:lvl w:ilvl="0" w:tplc="61961D28">
      <w:start w:val="1"/>
      <w:numFmt w:val="upperRoman"/>
      <w:lvlText w:val="%1."/>
      <w:lvlJc w:val="left"/>
      <w:pPr>
        <w:ind w:left="1080" w:hanging="720"/>
      </w:pPr>
      <w:rPr>
        <w:rFonts w:eastAsiaTheme="majorEastAsia" w:cstheme="majorBidi" w:hint="default"/>
        <w:b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650C94"/>
    <w:multiLevelType w:val="hybridMultilevel"/>
    <w:tmpl w:val="5E38FBC8"/>
    <w:lvl w:ilvl="0" w:tplc="392839B6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  <w:b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08187A"/>
    <w:multiLevelType w:val="hybridMultilevel"/>
    <w:tmpl w:val="A120EF3E"/>
    <w:lvl w:ilvl="0" w:tplc="80D03098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80112"/>
    <w:multiLevelType w:val="multilevel"/>
    <w:tmpl w:val="74F445E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0C3E4582"/>
    <w:multiLevelType w:val="hybridMultilevel"/>
    <w:tmpl w:val="12AA49E8"/>
    <w:lvl w:ilvl="0" w:tplc="F772568E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D44569"/>
    <w:multiLevelType w:val="hybridMultilevel"/>
    <w:tmpl w:val="05CA50EE"/>
    <w:lvl w:ilvl="0" w:tplc="3A32F5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43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DA4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3A2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24F1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BC9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FA4F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202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40A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CCA3788"/>
    <w:multiLevelType w:val="multilevel"/>
    <w:tmpl w:val="55CE4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6584766"/>
    <w:multiLevelType w:val="hybridMultilevel"/>
    <w:tmpl w:val="AD66D20E"/>
    <w:lvl w:ilvl="0" w:tplc="FD741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BA7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05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D0DA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F62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CB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9C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D48F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7E4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EEB2792"/>
    <w:multiLevelType w:val="hybridMultilevel"/>
    <w:tmpl w:val="75D2733C"/>
    <w:lvl w:ilvl="0" w:tplc="5BAA0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E6AC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328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42FD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5E2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225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E8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02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FAE2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A7C6590"/>
    <w:multiLevelType w:val="multilevel"/>
    <w:tmpl w:val="3ECA4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47629BF"/>
    <w:multiLevelType w:val="multilevel"/>
    <w:tmpl w:val="6AD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E379F"/>
    <w:multiLevelType w:val="multilevel"/>
    <w:tmpl w:val="3ECA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A5155"/>
    <w:multiLevelType w:val="multilevel"/>
    <w:tmpl w:val="E2D46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6B51EE4"/>
    <w:multiLevelType w:val="hybridMultilevel"/>
    <w:tmpl w:val="9E965EB8"/>
    <w:lvl w:ilvl="0" w:tplc="1E446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E63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B20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42E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3ABE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CE9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C01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5A0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C28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292485B"/>
    <w:multiLevelType w:val="hybridMultilevel"/>
    <w:tmpl w:val="F8628A84"/>
    <w:lvl w:ilvl="0" w:tplc="C7C0A478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45845244">
    <w:abstractNumId w:val="9"/>
  </w:num>
  <w:num w:numId="2" w16cid:durableId="366878250">
    <w:abstractNumId w:val="8"/>
  </w:num>
  <w:num w:numId="3" w16cid:durableId="1993756817">
    <w:abstractNumId w:val="7"/>
  </w:num>
  <w:num w:numId="4" w16cid:durableId="654990889">
    <w:abstractNumId w:val="6"/>
  </w:num>
  <w:num w:numId="5" w16cid:durableId="1630621049">
    <w:abstractNumId w:val="5"/>
  </w:num>
  <w:num w:numId="6" w16cid:durableId="568803541">
    <w:abstractNumId w:val="4"/>
  </w:num>
  <w:num w:numId="7" w16cid:durableId="341586456">
    <w:abstractNumId w:val="3"/>
  </w:num>
  <w:num w:numId="8" w16cid:durableId="2043431342">
    <w:abstractNumId w:val="2"/>
  </w:num>
  <w:num w:numId="9" w16cid:durableId="1806967594">
    <w:abstractNumId w:val="1"/>
  </w:num>
  <w:num w:numId="10" w16cid:durableId="2006274831">
    <w:abstractNumId w:val="0"/>
  </w:num>
  <w:num w:numId="11" w16cid:durableId="66467571">
    <w:abstractNumId w:val="12"/>
  </w:num>
  <w:num w:numId="12" w16cid:durableId="198979557">
    <w:abstractNumId w:val="13"/>
  </w:num>
  <w:num w:numId="13" w16cid:durableId="887493225">
    <w:abstractNumId w:val="18"/>
  </w:num>
  <w:num w:numId="14" w16cid:durableId="1529483556">
    <w:abstractNumId w:val="14"/>
  </w:num>
  <w:num w:numId="15" w16cid:durableId="4600049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28243808">
    <w:abstractNumId w:val="10"/>
  </w:num>
  <w:num w:numId="17" w16cid:durableId="91706985">
    <w:abstractNumId w:val="22"/>
  </w:num>
  <w:num w:numId="18" w16cid:durableId="58867535">
    <w:abstractNumId w:val="21"/>
  </w:num>
  <w:num w:numId="19" w16cid:durableId="868109976">
    <w:abstractNumId w:val="19"/>
  </w:num>
  <w:num w:numId="20" w16cid:durableId="1715229843">
    <w:abstractNumId w:val="25"/>
  </w:num>
  <w:num w:numId="21" w16cid:durableId="326174726">
    <w:abstractNumId w:val="23"/>
  </w:num>
  <w:num w:numId="22" w16cid:durableId="871917761">
    <w:abstractNumId w:val="16"/>
  </w:num>
  <w:num w:numId="23" w16cid:durableId="59179737">
    <w:abstractNumId w:val="26"/>
  </w:num>
  <w:num w:numId="24" w16cid:durableId="1593320835">
    <w:abstractNumId w:val="17"/>
  </w:num>
  <w:num w:numId="25" w16cid:durableId="416294275">
    <w:abstractNumId w:val="20"/>
  </w:num>
  <w:num w:numId="26" w16cid:durableId="1893346997">
    <w:abstractNumId w:val="24"/>
  </w:num>
  <w:num w:numId="27" w16cid:durableId="11019946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stylePaneSortMethod w:val="0000"/>
  <w:documentProtection w:edit="forms" w:enforcement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NjAxNTC2MDE1NzNT0lEKTi0uzszPAykwrAUAxj22PSwAAAA="/>
  </w:docVars>
  <w:rsids>
    <w:rsidRoot w:val="00784CAA"/>
    <w:rsid w:val="00002389"/>
    <w:rsid w:val="0000406C"/>
    <w:rsid w:val="0000750F"/>
    <w:rsid w:val="00007D9B"/>
    <w:rsid w:val="00007F50"/>
    <w:rsid w:val="00012AF9"/>
    <w:rsid w:val="00012E90"/>
    <w:rsid w:val="00013429"/>
    <w:rsid w:val="00014055"/>
    <w:rsid w:val="000222E2"/>
    <w:rsid w:val="00022584"/>
    <w:rsid w:val="00027459"/>
    <w:rsid w:val="00032A28"/>
    <w:rsid w:val="00035F6B"/>
    <w:rsid w:val="000360DF"/>
    <w:rsid w:val="0004046E"/>
    <w:rsid w:val="000440A0"/>
    <w:rsid w:val="000444C4"/>
    <w:rsid w:val="00045865"/>
    <w:rsid w:val="00046928"/>
    <w:rsid w:val="0005300A"/>
    <w:rsid w:val="0005511D"/>
    <w:rsid w:val="00057B8B"/>
    <w:rsid w:val="00061725"/>
    <w:rsid w:val="00062646"/>
    <w:rsid w:val="000667BD"/>
    <w:rsid w:val="00071BF8"/>
    <w:rsid w:val="000721E5"/>
    <w:rsid w:val="0007328E"/>
    <w:rsid w:val="00075E03"/>
    <w:rsid w:val="00076E15"/>
    <w:rsid w:val="000814FC"/>
    <w:rsid w:val="00091B6B"/>
    <w:rsid w:val="000934FE"/>
    <w:rsid w:val="00093AF9"/>
    <w:rsid w:val="0009402C"/>
    <w:rsid w:val="00094880"/>
    <w:rsid w:val="000948D8"/>
    <w:rsid w:val="0009780D"/>
    <w:rsid w:val="000B4108"/>
    <w:rsid w:val="000B5EB5"/>
    <w:rsid w:val="000C066E"/>
    <w:rsid w:val="000C0F1B"/>
    <w:rsid w:val="000C2994"/>
    <w:rsid w:val="000C2C67"/>
    <w:rsid w:val="000C5FA9"/>
    <w:rsid w:val="000C662B"/>
    <w:rsid w:val="000C747A"/>
    <w:rsid w:val="000D738B"/>
    <w:rsid w:val="000E07E0"/>
    <w:rsid w:val="000E2B37"/>
    <w:rsid w:val="000E7A6C"/>
    <w:rsid w:val="000F79DD"/>
    <w:rsid w:val="000F7F3D"/>
    <w:rsid w:val="00100C0A"/>
    <w:rsid w:val="00100F71"/>
    <w:rsid w:val="00103EB0"/>
    <w:rsid w:val="00106BF8"/>
    <w:rsid w:val="00111CE4"/>
    <w:rsid w:val="001127AF"/>
    <w:rsid w:val="00115923"/>
    <w:rsid w:val="00132005"/>
    <w:rsid w:val="001326C9"/>
    <w:rsid w:val="00134FC4"/>
    <w:rsid w:val="00135309"/>
    <w:rsid w:val="0014101F"/>
    <w:rsid w:val="00142877"/>
    <w:rsid w:val="00146F09"/>
    <w:rsid w:val="00153C8D"/>
    <w:rsid w:val="00154DE9"/>
    <w:rsid w:val="00155784"/>
    <w:rsid w:val="00156B25"/>
    <w:rsid w:val="00161BD8"/>
    <w:rsid w:val="00161E53"/>
    <w:rsid w:val="0016410F"/>
    <w:rsid w:val="00175C0D"/>
    <w:rsid w:val="00180C22"/>
    <w:rsid w:val="001841A7"/>
    <w:rsid w:val="00184A86"/>
    <w:rsid w:val="00195FC0"/>
    <w:rsid w:val="001A17BE"/>
    <w:rsid w:val="001A24F0"/>
    <w:rsid w:val="001A3079"/>
    <w:rsid w:val="001A48FA"/>
    <w:rsid w:val="001A7AC3"/>
    <w:rsid w:val="001A7C41"/>
    <w:rsid w:val="001C1251"/>
    <w:rsid w:val="001C247F"/>
    <w:rsid w:val="001C32DA"/>
    <w:rsid w:val="001C56D7"/>
    <w:rsid w:val="001D2D06"/>
    <w:rsid w:val="001D7E9A"/>
    <w:rsid w:val="001E1BE0"/>
    <w:rsid w:val="001E73F2"/>
    <w:rsid w:val="001E7AFC"/>
    <w:rsid w:val="001F6E64"/>
    <w:rsid w:val="002017D5"/>
    <w:rsid w:val="0020720B"/>
    <w:rsid w:val="00214FC8"/>
    <w:rsid w:val="002218A0"/>
    <w:rsid w:val="00221CBD"/>
    <w:rsid w:val="0022456C"/>
    <w:rsid w:val="00226D0F"/>
    <w:rsid w:val="0023170C"/>
    <w:rsid w:val="00232D15"/>
    <w:rsid w:val="00235C8C"/>
    <w:rsid w:val="002374F0"/>
    <w:rsid w:val="002450DF"/>
    <w:rsid w:val="00245E29"/>
    <w:rsid w:val="00245EA7"/>
    <w:rsid w:val="00246FF6"/>
    <w:rsid w:val="00250B97"/>
    <w:rsid w:val="00255F89"/>
    <w:rsid w:val="002649CE"/>
    <w:rsid w:val="00264F28"/>
    <w:rsid w:val="00267A0A"/>
    <w:rsid w:val="00280C1F"/>
    <w:rsid w:val="002853C7"/>
    <w:rsid w:val="0028614F"/>
    <w:rsid w:val="002935E6"/>
    <w:rsid w:val="002A37E6"/>
    <w:rsid w:val="002A402D"/>
    <w:rsid w:val="002A4D0D"/>
    <w:rsid w:val="002A5CF2"/>
    <w:rsid w:val="002A6AEB"/>
    <w:rsid w:val="002A7ADE"/>
    <w:rsid w:val="002B031E"/>
    <w:rsid w:val="002B42B2"/>
    <w:rsid w:val="002B5BD3"/>
    <w:rsid w:val="002C1B18"/>
    <w:rsid w:val="002C2DE5"/>
    <w:rsid w:val="002C7F6C"/>
    <w:rsid w:val="002D03EE"/>
    <w:rsid w:val="002D17A2"/>
    <w:rsid w:val="002D1D02"/>
    <w:rsid w:val="002D3A56"/>
    <w:rsid w:val="002D4F15"/>
    <w:rsid w:val="002E1009"/>
    <w:rsid w:val="002E3918"/>
    <w:rsid w:val="002F131F"/>
    <w:rsid w:val="002F40E2"/>
    <w:rsid w:val="002F6639"/>
    <w:rsid w:val="00303BC3"/>
    <w:rsid w:val="00304105"/>
    <w:rsid w:val="00305BCD"/>
    <w:rsid w:val="00305FE9"/>
    <w:rsid w:val="00306EE2"/>
    <w:rsid w:val="00307A54"/>
    <w:rsid w:val="00312656"/>
    <w:rsid w:val="00313E34"/>
    <w:rsid w:val="00313EC9"/>
    <w:rsid w:val="0031572A"/>
    <w:rsid w:val="00315FDF"/>
    <w:rsid w:val="003213EB"/>
    <w:rsid w:val="00324EF1"/>
    <w:rsid w:val="00325DC0"/>
    <w:rsid w:val="003277BB"/>
    <w:rsid w:val="00327AC7"/>
    <w:rsid w:val="00336807"/>
    <w:rsid w:val="00340916"/>
    <w:rsid w:val="00345C64"/>
    <w:rsid w:val="00347EEB"/>
    <w:rsid w:val="0035066A"/>
    <w:rsid w:val="003516A9"/>
    <w:rsid w:val="00351EA9"/>
    <w:rsid w:val="00356595"/>
    <w:rsid w:val="00356F73"/>
    <w:rsid w:val="00361509"/>
    <w:rsid w:val="003635EB"/>
    <w:rsid w:val="003653FD"/>
    <w:rsid w:val="00367BB6"/>
    <w:rsid w:val="003733E5"/>
    <w:rsid w:val="00373E8C"/>
    <w:rsid w:val="00373FDF"/>
    <w:rsid w:val="00375002"/>
    <w:rsid w:val="00377BFE"/>
    <w:rsid w:val="003862B3"/>
    <w:rsid w:val="003864A1"/>
    <w:rsid w:val="003967E9"/>
    <w:rsid w:val="003A49E0"/>
    <w:rsid w:val="003A623B"/>
    <w:rsid w:val="003A6BE5"/>
    <w:rsid w:val="003B0284"/>
    <w:rsid w:val="003B0466"/>
    <w:rsid w:val="003B29D0"/>
    <w:rsid w:val="003B4DDA"/>
    <w:rsid w:val="003C169B"/>
    <w:rsid w:val="003C2AD5"/>
    <w:rsid w:val="003C369A"/>
    <w:rsid w:val="003C6ADD"/>
    <w:rsid w:val="003C6BB9"/>
    <w:rsid w:val="003D04F1"/>
    <w:rsid w:val="003D20C5"/>
    <w:rsid w:val="003D29E3"/>
    <w:rsid w:val="003E121F"/>
    <w:rsid w:val="003E5C38"/>
    <w:rsid w:val="003E7EC0"/>
    <w:rsid w:val="003F5A3B"/>
    <w:rsid w:val="00403A64"/>
    <w:rsid w:val="00411959"/>
    <w:rsid w:val="00412729"/>
    <w:rsid w:val="004136F2"/>
    <w:rsid w:val="004139B8"/>
    <w:rsid w:val="004201B5"/>
    <w:rsid w:val="0042169C"/>
    <w:rsid w:val="0042179E"/>
    <w:rsid w:val="0042222E"/>
    <w:rsid w:val="00423D2C"/>
    <w:rsid w:val="00431D63"/>
    <w:rsid w:val="0044068D"/>
    <w:rsid w:val="004442E7"/>
    <w:rsid w:val="00447D6D"/>
    <w:rsid w:val="004552BA"/>
    <w:rsid w:val="00456950"/>
    <w:rsid w:val="004608A0"/>
    <w:rsid w:val="004625CC"/>
    <w:rsid w:val="00463E6C"/>
    <w:rsid w:val="00466100"/>
    <w:rsid w:val="00474DFE"/>
    <w:rsid w:val="00482ED8"/>
    <w:rsid w:val="0048380F"/>
    <w:rsid w:val="00485954"/>
    <w:rsid w:val="004928E0"/>
    <w:rsid w:val="004A6DB1"/>
    <w:rsid w:val="004B0F7D"/>
    <w:rsid w:val="004B16D3"/>
    <w:rsid w:val="004B6984"/>
    <w:rsid w:val="004C24EC"/>
    <w:rsid w:val="004C28BB"/>
    <w:rsid w:val="004C6801"/>
    <w:rsid w:val="004D215C"/>
    <w:rsid w:val="004D4C2F"/>
    <w:rsid w:val="004D6908"/>
    <w:rsid w:val="004D7B15"/>
    <w:rsid w:val="004E21B9"/>
    <w:rsid w:val="004E6B0B"/>
    <w:rsid w:val="004F04EE"/>
    <w:rsid w:val="004F370E"/>
    <w:rsid w:val="00502CED"/>
    <w:rsid w:val="00507FD6"/>
    <w:rsid w:val="00510B23"/>
    <w:rsid w:val="00512C46"/>
    <w:rsid w:val="00514D31"/>
    <w:rsid w:val="00522F60"/>
    <w:rsid w:val="00525028"/>
    <w:rsid w:val="005261FD"/>
    <w:rsid w:val="00526BD2"/>
    <w:rsid w:val="00530C41"/>
    <w:rsid w:val="005355C0"/>
    <w:rsid w:val="00536E9B"/>
    <w:rsid w:val="00547908"/>
    <w:rsid w:val="005509C4"/>
    <w:rsid w:val="00551106"/>
    <w:rsid w:val="00551440"/>
    <w:rsid w:val="00552881"/>
    <w:rsid w:val="0055488C"/>
    <w:rsid w:val="005838B6"/>
    <w:rsid w:val="00592530"/>
    <w:rsid w:val="005A1B8E"/>
    <w:rsid w:val="005A28AB"/>
    <w:rsid w:val="005A4820"/>
    <w:rsid w:val="005A58A7"/>
    <w:rsid w:val="005B148F"/>
    <w:rsid w:val="005B4921"/>
    <w:rsid w:val="005B4F74"/>
    <w:rsid w:val="005C36D3"/>
    <w:rsid w:val="005C77F1"/>
    <w:rsid w:val="005D23D3"/>
    <w:rsid w:val="005E0FB6"/>
    <w:rsid w:val="005E3975"/>
    <w:rsid w:val="005E3FAE"/>
    <w:rsid w:val="005E5FD6"/>
    <w:rsid w:val="005F18D5"/>
    <w:rsid w:val="005F3759"/>
    <w:rsid w:val="005F3F5D"/>
    <w:rsid w:val="005F451C"/>
    <w:rsid w:val="005F7D6E"/>
    <w:rsid w:val="00610311"/>
    <w:rsid w:val="00611219"/>
    <w:rsid w:val="00611226"/>
    <w:rsid w:val="00615930"/>
    <w:rsid w:val="00617AC2"/>
    <w:rsid w:val="00620C27"/>
    <w:rsid w:val="00621648"/>
    <w:rsid w:val="006240B7"/>
    <w:rsid w:val="00631188"/>
    <w:rsid w:val="00631696"/>
    <w:rsid w:val="00631CBC"/>
    <w:rsid w:val="00633497"/>
    <w:rsid w:val="006358CE"/>
    <w:rsid w:val="006363F5"/>
    <w:rsid w:val="00636E28"/>
    <w:rsid w:val="00642B0A"/>
    <w:rsid w:val="0064536B"/>
    <w:rsid w:val="0064551A"/>
    <w:rsid w:val="0065623B"/>
    <w:rsid w:val="0065754C"/>
    <w:rsid w:val="0065754F"/>
    <w:rsid w:val="006576B2"/>
    <w:rsid w:val="00662301"/>
    <w:rsid w:val="00667483"/>
    <w:rsid w:val="0066762C"/>
    <w:rsid w:val="0067240D"/>
    <w:rsid w:val="00676727"/>
    <w:rsid w:val="006770B6"/>
    <w:rsid w:val="00680997"/>
    <w:rsid w:val="0068231B"/>
    <w:rsid w:val="006838A3"/>
    <w:rsid w:val="00687B62"/>
    <w:rsid w:val="00690538"/>
    <w:rsid w:val="006924B3"/>
    <w:rsid w:val="00696070"/>
    <w:rsid w:val="00696DAE"/>
    <w:rsid w:val="006A2FE6"/>
    <w:rsid w:val="006A30DB"/>
    <w:rsid w:val="006A546B"/>
    <w:rsid w:val="006A64B8"/>
    <w:rsid w:val="006A74F8"/>
    <w:rsid w:val="006B0707"/>
    <w:rsid w:val="006B15C6"/>
    <w:rsid w:val="006B32BA"/>
    <w:rsid w:val="006C4F05"/>
    <w:rsid w:val="006C5790"/>
    <w:rsid w:val="006D093C"/>
    <w:rsid w:val="006D2DE2"/>
    <w:rsid w:val="006D3382"/>
    <w:rsid w:val="006E0496"/>
    <w:rsid w:val="006E0602"/>
    <w:rsid w:val="006E4EC6"/>
    <w:rsid w:val="006E6D25"/>
    <w:rsid w:val="00700CCE"/>
    <w:rsid w:val="007021A3"/>
    <w:rsid w:val="007022E9"/>
    <w:rsid w:val="007023D2"/>
    <w:rsid w:val="00703EE3"/>
    <w:rsid w:val="00705965"/>
    <w:rsid w:val="00711988"/>
    <w:rsid w:val="0071265F"/>
    <w:rsid w:val="00714BFE"/>
    <w:rsid w:val="00714EE3"/>
    <w:rsid w:val="007162F3"/>
    <w:rsid w:val="00721649"/>
    <w:rsid w:val="007235E3"/>
    <w:rsid w:val="007260F9"/>
    <w:rsid w:val="007336F1"/>
    <w:rsid w:val="007409DF"/>
    <w:rsid w:val="0075274B"/>
    <w:rsid w:val="00752A53"/>
    <w:rsid w:val="00752EA1"/>
    <w:rsid w:val="007559D8"/>
    <w:rsid w:val="00761CF9"/>
    <w:rsid w:val="00761E70"/>
    <w:rsid w:val="007624A5"/>
    <w:rsid w:val="0076446F"/>
    <w:rsid w:val="00764A5C"/>
    <w:rsid w:val="00766EBB"/>
    <w:rsid w:val="007705F7"/>
    <w:rsid w:val="00771870"/>
    <w:rsid w:val="00771BB9"/>
    <w:rsid w:val="00780197"/>
    <w:rsid w:val="00783DCA"/>
    <w:rsid w:val="00784CAA"/>
    <w:rsid w:val="00796EEE"/>
    <w:rsid w:val="00797BFF"/>
    <w:rsid w:val="007A0A07"/>
    <w:rsid w:val="007A418C"/>
    <w:rsid w:val="007A55E5"/>
    <w:rsid w:val="007B364C"/>
    <w:rsid w:val="007B46D9"/>
    <w:rsid w:val="007C0B23"/>
    <w:rsid w:val="007C1B94"/>
    <w:rsid w:val="007C1DC5"/>
    <w:rsid w:val="007C3436"/>
    <w:rsid w:val="007C5FC7"/>
    <w:rsid w:val="007C635B"/>
    <w:rsid w:val="007D32F0"/>
    <w:rsid w:val="007D4D89"/>
    <w:rsid w:val="007D4E43"/>
    <w:rsid w:val="007D795F"/>
    <w:rsid w:val="007E0B30"/>
    <w:rsid w:val="007E354F"/>
    <w:rsid w:val="007F1862"/>
    <w:rsid w:val="007F3DD1"/>
    <w:rsid w:val="007F78CF"/>
    <w:rsid w:val="007F7CBC"/>
    <w:rsid w:val="00800CE7"/>
    <w:rsid w:val="008024F0"/>
    <w:rsid w:val="008026BC"/>
    <w:rsid w:val="00804003"/>
    <w:rsid w:val="008056F1"/>
    <w:rsid w:val="00805CAB"/>
    <w:rsid w:val="00810691"/>
    <w:rsid w:val="0081319D"/>
    <w:rsid w:val="00814CAE"/>
    <w:rsid w:val="008225DD"/>
    <w:rsid w:val="00825E8C"/>
    <w:rsid w:val="00825F1F"/>
    <w:rsid w:val="008317B3"/>
    <w:rsid w:val="00832AC8"/>
    <w:rsid w:val="0083346F"/>
    <w:rsid w:val="00834BC2"/>
    <w:rsid w:val="008403B4"/>
    <w:rsid w:val="00856DBF"/>
    <w:rsid w:val="00860C31"/>
    <w:rsid w:val="00866D9D"/>
    <w:rsid w:val="00867B66"/>
    <w:rsid w:val="00870683"/>
    <w:rsid w:val="008710A1"/>
    <w:rsid w:val="00871E53"/>
    <w:rsid w:val="008840FC"/>
    <w:rsid w:val="00884DE3"/>
    <w:rsid w:val="00885CE1"/>
    <w:rsid w:val="00893758"/>
    <w:rsid w:val="00895278"/>
    <w:rsid w:val="008952EA"/>
    <w:rsid w:val="00895DCA"/>
    <w:rsid w:val="008A1D83"/>
    <w:rsid w:val="008A2EE6"/>
    <w:rsid w:val="008A569A"/>
    <w:rsid w:val="008A707C"/>
    <w:rsid w:val="008B336B"/>
    <w:rsid w:val="008B72D5"/>
    <w:rsid w:val="008C0251"/>
    <w:rsid w:val="008C098A"/>
    <w:rsid w:val="008C6A5E"/>
    <w:rsid w:val="008C7626"/>
    <w:rsid w:val="008D161E"/>
    <w:rsid w:val="008F4811"/>
    <w:rsid w:val="0090348D"/>
    <w:rsid w:val="00915262"/>
    <w:rsid w:val="00930C98"/>
    <w:rsid w:val="00934E9B"/>
    <w:rsid w:val="00941119"/>
    <w:rsid w:val="009423EF"/>
    <w:rsid w:val="009447FF"/>
    <w:rsid w:val="009455E6"/>
    <w:rsid w:val="00952F94"/>
    <w:rsid w:val="00955D0F"/>
    <w:rsid w:val="00960945"/>
    <w:rsid w:val="00960F92"/>
    <w:rsid w:val="009638CC"/>
    <w:rsid w:val="00967837"/>
    <w:rsid w:val="00972106"/>
    <w:rsid w:val="00973561"/>
    <w:rsid w:val="00977B06"/>
    <w:rsid w:val="009816E7"/>
    <w:rsid w:val="00985027"/>
    <w:rsid w:val="00985A87"/>
    <w:rsid w:val="00985C59"/>
    <w:rsid w:val="00985DC1"/>
    <w:rsid w:val="00987FF4"/>
    <w:rsid w:val="00990794"/>
    <w:rsid w:val="009908F2"/>
    <w:rsid w:val="0099375D"/>
    <w:rsid w:val="00996F64"/>
    <w:rsid w:val="009A5084"/>
    <w:rsid w:val="009A54A8"/>
    <w:rsid w:val="009A6E73"/>
    <w:rsid w:val="009A76F9"/>
    <w:rsid w:val="009B056A"/>
    <w:rsid w:val="009B29F3"/>
    <w:rsid w:val="009B3526"/>
    <w:rsid w:val="009B3DDB"/>
    <w:rsid w:val="009B446C"/>
    <w:rsid w:val="009B67F9"/>
    <w:rsid w:val="009B6AAE"/>
    <w:rsid w:val="009C2654"/>
    <w:rsid w:val="009D3B56"/>
    <w:rsid w:val="009D4D2F"/>
    <w:rsid w:val="009E3912"/>
    <w:rsid w:val="009E4E51"/>
    <w:rsid w:val="009E56CF"/>
    <w:rsid w:val="009F0CAF"/>
    <w:rsid w:val="009F17A3"/>
    <w:rsid w:val="00A0418F"/>
    <w:rsid w:val="00A139D6"/>
    <w:rsid w:val="00A153E7"/>
    <w:rsid w:val="00A15D88"/>
    <w:rsid w:val="00A2127C"/>
    <w:rsid w:val="00A213DF"/>
    <w:rsid w:val="00A301DA"/>
    <w:rsid w:val="00A37CAD"/>
    <w:rsid w:val="00A442A0"/>
    <w:rsid w:val="00A446A5"/>
    <w:rsid w:val="00A46C94"/>
    <w:rsid w:val="00A544A0"/>
    <w:rsid w:val="00A545F5"/>
    <w:rsid w:val="00A54EEF"/>
    <w:rsid w:val="00A6294C"/>
    <w:rsid w:val="00A649E6"/>
    <w:rsid w:val="00A64BE5"/>
    <w:rsid w:val="00A67B87"/>
    <w:rsid w:val="00A86E2D"/>
    <w:rsid w:val="00A951CC"/>
    <w:rsid w:val="00A95484"/>
    <w:rsid w:val="00AA320D"/>
    <w:rsid w:val="00AA608B"/>
    <w:rsid w:val="00AB1D97"/>
    <w:rsid w:val="00AB7234"/>
    <w:rsid w:val="00AC50E4"/>
    <w:rsid w:val="00AC75DD"/>
    <w:rsid w:val="00AD2D98"/>
    <w:rsid w:val="00AD6A04"/>
    <w:rsid w:val="00AD751B"/>
    <w:rsid w:val="00AF1A29"/>
    <w:rsid w:val="00AF4B34"/>
    <w:rsid w:val="00AF58A6"/>
    <w:rsid w:val="00AF7BDB"/>
    <w:rsid w:val="00B012D0"/>
    <w:rsid w:val="00B05DEC"/>
    <w:rsid w:val="00B17B78"/>
    <w:rsid w:val="00B17BB7"/>
    <w:rsid w:val="00B2033C"/>
    <w:rsid w:val="00B213C7"/>
    <w:rsid w:val="00B22F6E"/>
    <w:rsid w:val="00B30861"/>
    <w:rsid w:val="00B33242"/>
    <w:rsid w:val="00B35480"/>
    <w:rsid w:val="00B35DE0"/>
    <w:rsid w:val="00B37798"/>
    <w:rsid w:val="00B44B99"/>
    <w:rsid w:val="00B4524D"/>
    <w:rsid w:val="00B47B41"/>
    <w:rsid w:val="00B51802"/>
    <w:rsid w:val="00B54F0F"/>
    <w:rsid w:val="00B54F78"/>
    <w:rsid w:val="00B62FFB"/>
    <w:rsid w:val="00B647D8"/>
    <w:rsid w:val="00B671C0"/>
    <w:rsid w:val="00B67F45"/>
    <w:rsid w:val="00B728C7"/>
    <w:rsid w:val="00B73418"/>
    <w:rsid w:val="00B7551F"/>
    <w:rsid w:val="00B8175E"/>
    <w:rsid w:val="00B83DB7"/>
    <w:rsid w:val="00B87B63"/>
    <w:rsid w:val="00B92C39"/>
    <w:rsid w:val="00B933DB"/>
    <w:rsid w:val="00B940CD"/>
    <w:rsid w:val="00B948C3"/>
    <w:rsid w:val="00BA263E"/>
    <w:rsid w:val="00BA329A"/>
    <w:rsid w:val="00BA783F"/>
    <w:rsid w:val="00BB5E45"/>
    <w:rsid w:val="00BB7A9B"/>
    <w:rsid w:val="00BC3480"/>
    <w:rsid w:val="00BE059C"/>
    <w:rsid w:val="00BF725C"/>
    <w:rsid w:val="00BF7D1E"/>
    <w:rsid w:val="00C004F3"/>
    <w:rsid w:val="00C13035"/>
    <w:rsid w:val="00C14104"/>
    <w:rsid w:val="00C172A2"/>
    <w:rsid w:val="00C20446"/>
    <w:rsid w:val="00C23869"/>
    <w:rsid w:val="00C24D2B"/>
    <w:rsid w:val="00C276E1"/>
    <w:rsid w:val="00C333AD"/>
    <w:rsid w:val="00C34385"/>
    <w:rsid w:val="00C34AA1"/>
    <w:rsid w:val="00C5796A"/>
    <w:rsid w:val="00C60051"/>
    <w:rsid w:val="00C606AD"/>
    <w:rsid w:val="00C64D65"/>
    <w:rsid w:val="00C72F25"/>
    <w:rsid w:val="00C75724"/>
    <w:rsid w:val="00C77C04"/>
    <w:rsid w:val="00C77F7E"/>
    <w:rsid w:val="00C83D9D"/>
    <w:rsid w:val="00C84A9A"/>
    <w:rsid w:val="00C86F9F"/>
    <w:rsid w:val="00C91ECB"/>
    <w:rsid w:val="00C93408"/>
    <w:rsid w:val="00C950C3"/>
    <w:rsid w:val="00C95B31"/>
    <w:rsid w:val="00C96120"/>
    <w:rsid w:val="00CA2D60"/>
    <w:rsid w:val="00CA4BC3"/>
    <w:rsid w:val="00CB1794"/>
    <w:rsid w:val="00CB65F2"/>
    <w:rsid w:val="00CC19C5"/>
    <w:rsid w:val="00CC2016"/>
    <w:rsid w:val="00CC579F"/>
    <w:rsid w:val="00CC5DAA"/>
    <w:rsid w:val="00CD028E"/>
    <w:rsid w:val="00CD0501"/>
    <w:rsid w:val="00CD1045"/>
    <w:rsid w:val="00CD28F4"/>
    <w:rsid w:val="00CD39F0"/>
    <w:rsid w:val="00CF0357"/>
    <w:rsid w:val="00CF1352"/>
    <w:rsid w:val="00CF1A7E"/>
    <w:rsid w:val="00CF2060"/>
    <w:rsid w:val="00CF2EB9"/>
    <w:rsid w:val="00D023D4"/>
    <w:rsid w:val="00D02947"/>
    <w:rsid w:val="00D0358B"/>
    <w:rsid w:val="00D06023"/>
    <w:rsid w:val="00D111F2"/>
    <w:rsid w:val="00D12366"/>
    <w:rsid w:val="00D12A10"/>
    <w:rsid w:val="00D241A3"/>
    <w:rsid w:val="00D410CB"/>
    <w:rsid w:val="00D41EB4"/>
    <w:rsid w:val="00D424D1"/>
    <w:rsid w:val="00D438EC"/>
    <w:rsid w:val="00D446E2"/>
    <w:rsid w:val="00D461B7"/>
    <w:rsid w:val="00D46E5B"/>
    <w:rsid w:val="00D50E31"/>
    <w:rsid w:val="00D6224C"/>
    <w:rsid w:val="00D63AE4"/>
    <w:rsid w:val="00D6447F"/>
    <w:rsid w:val="00D64FF6"/>
    <w:rsid w:val="00D6522F"/>
    <w:rsid w:val="00D656DF"/>
    <w:rsid w:val="00D72056"/>
    <w:rsid w:val="00D77DF8"/>
    <w:rsid w:val="00DA44D6"/>
    <w:rsid w:val="00DA6EF7"/>
    <w:rsid w:val="00DB316C"/>
    <w:rsid w:val="00DB72E6"/>
    <w:rsid w:val="00DC028F"/>
    <w:rsid w:val="00DC02CF"/>
    <w:rsid w:val="00DC03F1"/>
    <w:rsid w:val="00DC1CBB"/>
    <w:rsid w:val="00DC6F5B"/>
    <w:rsid w:val="00DD1063"/>
    <w:rsid w:val="00DD1C28"/>
    <w:rsid w:val="00DD341A"/>
    <w:rsid w:val="00DD53D7"/>
    <w:rsid w:val="00DD6AAB"/>
    <w:rsid w:val="00DD6FAC"/>
    <w:rsid w:val="00DE0848"/>
    <w:rsid w:val="00DE0BC5"/>
    <w:rsid w:val="00DE0F59"/>
    <w:rsid w:val="00DE2A5C"/>
    <w:rsid w:val="00DE3E00"/>
    <w:rsid w:val="00DE5B50"/>
    <w:rsid w:val="00DE78CD"/>
    <w:rsid w:val="00DF2A18"/>
    <w:rsid w:val="00DF2F8E"/>
    <w:rsid w:val="00E0243E"/>
    <w:rsid w:val="00E03982"/>
    <w:rsid w:val="00E044C0"/>
    <w:rsid w:val="00E15E6C"/>
    <w:rsid w:val="00E16195"/>
    <w:rsid w:val="00E20C14"/>
    <w:rsid w:val="00E22149"/>
    <w:rsid w:val="00E2294F"/>
    <w:rsid w:val="00E22D78"/>
    <w:rsid w:val="00E30BA2"/>
    <w:rsid w:val="00E34ED6"/>
    <w:rsid w:val="00E357CD"/>
    <w:rsid w:val="00E35E78"/>
    <w:rsid w:val="00E3647F"/>
    <w:rsid w:val="00E40E00"/>
    <w:rsid w:val="00E50347"/>
    <w:rsid w:val="00E54142"/>
    <w:rsid w:val="00E60046"/>
    <w:rsid w:val="00E62FD7"/>
    <w:rsid w:val="00E63E5A"/>
    <w:rsid w:val="00E63FB1"/>
    <w:rsid w:val="00E64ACB"/>
    <w:rsid w:val="00E6580E"/>
    <w:rsid w:val="00E66B2A"/>
    <w:rsid w:val="00E74938"/>
    <w:rsid w:val="00E7523C"/>
    <w:rsid w:val="00E758F8"/>
    <w:rsid w:val="00E7606E"/>
    <w:rsid w:val="00E857EF"/>
    <w:rsid w:val="00E87B75"/>
    <w:rsid w:val="00E9587D"/>
    <w:rsid w:val="00E9592E"/>
    <w:rsid w:val="00E9670D"/>
    <w:rsid w:val="00E96BC2"/>
    <w:rsid w:val="00EA0AE0"/>
    <w:rsid w:val="00EB0A52"/>
    <w:rsid w:val="00EC42A1"/>
    <w:rsid w:val="00EC456B"/>
    <w:rsid w:val="00EC6C02"/>
    <w:rsid w:val="00EC6D77"/>
    <w:rsid w:val="00ED00CE"/>
    <w:rsid w:val="00ED16F6"/>
    <w:rsid w:val="00ED25BD"/>
    <w:rsid w:val="00ED3EE1"/>
    <w:rsid w:val="00ED7F5E"/>
    <w:rsid w:val="00EE15F3"/>
    <w:rsid w:val="00EE2A0C"/>
    <w:rsid w:val="00EE34D5"/>
    <w:rsid w:val="00EE3B02"/>
    <w:rsid w:val="00EE64F3"/>
    <w:rsid w:val="00EF247B"/>
    <w:rsid w:val="00EF4AFC"/>
    <w:rsid w:val="00EF5C65"/>
    <w:rsid w:val="00EF6FBF"/>
    <w:rsid w:val="00F011A1"/>
    <w:rsid w:val="00F02D5E"/>
    <w:rsid w:val="00F0532F"/>
    <w:rsid w:val="00F13033"/>
    <w:rsid w:val="00F137B2"/>
    <w:rsid w:val="00F149B5"/>
    <w:rsid w:val="00F15EE2"/>
    <w:rsid w:val="00F178D0"/>
    <w:rsid w:val="00F22461"/>
    <w:rsid w:val="00F2502F"/>
    <w:rsid w:val="00F26DF7"/>
    <w:rsid w:val="00F31E21"/>
    <w:rsid w:val="00F3286C"/>
    <w:rsid w:val="00F33748"/>
    <w:rsid w:val="00F37C48"/>
    <w:rsid w:val="00F40569"/>
    <w:rsid w:val="00F40FE3"/>
    <w:rsid w:val="00F412CC"/>
    <w:rsid w:val="00F417F7"/>
    <w:rsid w:val="00F422C6"/>
    <w:rsid w:val="00F43735"/>
    <w:rsid w:val="00F46F88"/>
    <w:rsid w:val="00F514B6"/>
    <w:rsid w:val="00F52724"/>
    <w:rsid w:val="00F61A9F"/>
    <w:rsid w:val="00F63A5E"/>
    <w:rsid w:val="00F64163"/>
    <w:rsid w:val="00F708D3"/>
    <w:rsid w:val="00F71D3C"/>
    <w:rsid w:val="00F75EB7"/>
    <w:rsid w:val="00F855B7"/>
    <w:rsid w:val="00F9721A"/>
    <w:rsid w:val="00F9748F"/>
    <w:rsid w:val="00FA23A5"/>
    <w:rsid w:val="00FA68FA"/>
    <w:rsid w:val="00FB324F"/>
    <w:rsid w:val="00FB462C"/>
    <w:rsid w:val="00FB540F"/>
    <w:rsid w:val="00FB57C2"/>
    <w:rsid w:val="00FB631A"/>
    <w:rsid w:val="00FB746C"/>
    <w:rsid w:val="00FC04B1"/>
    <w:rsid w:val="00FC24A9"/>
    <w:rsid w:val="00FC376C"/>
    <w:rsid w:val="00FC4F31"/>
    <w:rsid w:val="00FC77B6"/>
    <w:rsid w:val="00FE0090"/>
    <w:rsid w:val="00FF15B0"/>
    <w:rsid w:val="00FF5B1E"/>
    <w:rsid w:val="00FF5E34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0C6CF"/>
  <w15:docId w15:val="{76F30290-B7D3-43E7-BFCF-0B790699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C7F6C"/>
  </w:style>
  <w:style w:type="paragraph" w:styleId="Ttulo1">
    <w:name w:val="heading 1"/>
    <w:basedOn w:val="Normal"/>
    <w:link w:val="Ttulo1Car"/>
    <w:autoRedefine/>
    <w:qFormat/>
    <w:rsid w:val="000C2994"/>
    <w:pPr>
      <w:keepNext/>
      <w:keepLines/>
      <w:spacing w:after="0" w:line="240" w:lineRule="auto"/>
      <w:outlineLvl w:val="0"/>
    </w:pPr>
    <w:rPr>
      <w:rFonts w:ascii="Gill Sans MT" w:eastAsiaTheme="majorEastAsia" w:hAnsi="Gill Sans MT" w:cstheme="majorBidi"/>
      <w:b/>
      <w:bCs/>
      <w:sz w:val="32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rsid w:val="00C72F25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sz w:val="30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C86F9F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6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2C7F6C"/>
    <w:pPr>
      <w:keepNext/>
      <w:keepLines/>
      <w:spacing w:before="40" w:after="0" w:line="360" w:lineRule="auto"/>
      <w:outlineLvl w:val="3"/>
    </w:pPr>
    <w:rPr>
      <w:rFonts w:ascii="Times New Roman" w:eastAsiaTheme="majorEastAsia" w:hAnsi="Times New Roman" w:cstheme="majorBidi"/>
      <w:b/>
      <w:i/>
      <w:iCs/>
      <w:sz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F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UDADYCP">
    <w:name w:val="CIUDAD Y CP"/>
    <w:basedOn w:val="Fuentedeprrafopredeter"/>
    <w:uiPriority w:val="1"/>
    <w:rsid w:val="00DA6EF7"/>
    <w:rPr>
      <w:rFonts w:ascii="Gill Sans MT" w:hAnsi="Gill Sans MT"/>
      <w:sz w:val="14"/>
    </w:rPr>
  </w:style>
  <w:style w:type="paragraph" w:styleId="Encabezado">
    <w:name w:val="header"/>
    <w:basedOn w:val="Normal"/>
    <w:link w:val="EncabezadoCar"/>
    <w:uiPriority w:val="99"/>
    <w:unhideWhenUsed/>
    <w:rsid w:val="009816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6E7"/>
  </w:style>
  <w:style w:type="paragraph" w:styleId="Piedepgina">
    <w:name w:val="footer"/>
    <w:basedOn w:val="Normal"/>
    <w:link w:val="PiedepginaCar"/>
    <w:uiPriority w:val="99"/>
    <w:unhideWhenUsed/>
    <w:rsid w:val="009816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6E7"/>
  </w:style>
  <w:style w:type="paragraph" w:styleId="Textodeglobo">
    <w:name w:val="Balloon Text"/>
    <w:basedOn w:val="Normal"/>
    <w:link w:val="TextodegloboCar"/>
    <w:uiPriority w:val="99"/>
    <w:semiHidden/>
    <w:unhideWhenUsed/>
    <w:rsid w:val="00981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16E7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4136F2"/>
    <w:rPr>
      <w:color w:val="808080"/>
    </w:rPr>
  </w:style>
  <w:style w:type="character" w:customStyle="1" w:styleId="Ttulo1Car">
    <w:name w:val="Título 1 Car"/>
    <w:basedOn w:val="Fuentedeprrafopredeter"/>
    <w:link w:val="Ttulo1"/>
    <w:rsid w:val="000C2994"/>
    <w:rPr>
      <w:rFonts w:ascii="Gill Sans MT" w:eastAsiaTheme="majorEastAsia" w:hAnsi="Gill Sans MT" w:cstheme="majorBidi"/>
      <w:b/>
      <w:bCs/>
      <w:sz w:val="32"/>
      <w:szCs w:val="28"/>
    </w:rPr>
  </w:style>
  <w:style w:type="paragraph" w:customStyle="1" w:styleId="FECHA">
    <w:name w:val="FECHA"/>
    <w:basedOn w:val="Normal"/>
    <w:link w:val="FECHACar"/>
    <w:rsid w:val="007F3DD1"/>
    <w:pPr>
      <w:spacing w:after="0" w:line="240" w:lineRule="exact"/>
      <w:ind w:right="1106"/>
      <w:contextualSpacing/>
      <w:jc w:val="right"/>
      <w:outlineLvl w:val="0"/>
    </w:pPr>
    <w:rPr>
      <w:rFonts w:ascii="Gill Sans MT" w:eastAsia="Calibri" w:hAnsi="Gill Sans MT" w:cs="Times New Roman"/>
      <w:noProof/>
      <w:sz w:val="20"/>
      <w:szCs w:val="16"/>
    </w:rPr>
  </w:style>
  <w:style w:type="character" w:customStyle="1" w:styleId="FECHACar">
    <w:name w:val="FECHA Car"/>
    <w:basedOn w:val="Fuentedeprrafopredeter"/>
    <w:link w:val="FECHA"/>
    <w:rsid w:val="007F3DD1"/>
    <w:rPr>
      <w:rFonts w:ascii="Gill Sans MT" w:eastAsia="Calibri" w:hAnsi="Gill Sans MT" w:cs="Times New Roman"/>
      <w:noProof/>
      <w:sz w:val="20"/>
      <w:szCs w:val="16"/>
    </w:rPr>
  </w:style>
  <w:style w:type="character" w:customStyle="1" w:styleId="Dependencia">
    <w:name w:val="Dependencia"/>
    <w:basedOn w:val="Fuentedeprrafopredeter"/>
    <w:uiPriority w:val="1"/>
    <w:rsid w:val="00A6294C"/>
    <w:rPr>
      <w:rFonts w:ascii="Gill Sans MT" w:hAnsi="Gill Sans MT"/>
      <w:b/>
      <w:sz w:val="20"/>
    </w:rPr>
  </w:style>
  <w:style w:type="paragraph" w:customStyle="1" w:styleId="NombredeDireccin">
    <w:name w:val="Nombre de Dirección"/>
    <w:link w:val="NombredeDireccinCar"/>
    <w:rsid w:val="00C24D2B"/>
    <w:pPr>
      <w:spacing w:after="0" w:line="180" w:lineRule="exact"/>
      <w:jc w:val="right"/>
    </w:pPr>
    <w:rPr>
      <w:rFonts w:ascii="Gill Sans MT" w:hAnsi="Gill Sans MT"/>
      <w:b/>
      <w:sz w:val="16"/>
    </w:rPr>
  </w:style>
  <w:style w:type="character" w:customStyle="1" w:styleId="NombredeDireccinCar">
    <w:name w:val="Nombre de Dirección Car"/>
    <w:basedOn w:val="Fuentedeprrafopredeter"/>
    <w:link w:val="NombredeDireccin"/>
    <w:rsid w:val="00C24D2B"/>
    <w:rPr>
      <w:rFonts w:ascii="Gill Sans MT" w:hAnsi="Gill Sans MT"/>
      <w:b/>
      <w:sz w:val="16"/>
    </w:rPr>
  </w:style>
  <w:style w:type="paragraph" w:customStyle="1" w:styleId="NombredeDependencia">
    <w:name w:val="Nombre de Dependencia"/>
    <w:link w:val="NombredeDependenciaCar"/>
    <w:rsid w:val="00C24D2B"/>
    <w:pPr>
      <w:spacing w:after="0" w:line="180" w:lineRule="exact"/>
      <w:jc w:val="right"/>
    </w:pPr>
    <w:rPr>
      <w:rFonts w:ascii="Gill Sans MT" w:hAnsi="Gill Sans MT"/>
      <w:sz w:val="16"/>
    </w:rPr>
  </w:style>
  <w:style w:type="character" w:customStyle="1" w:styleId="NombredeDependenciaCar">
    <w:name w:val="Nombre de Dependencia Car"/>
    <w:basedOn w:val="Fuentedeprrafopredeter"/>
    <w:link w:val="NombredeDependencia"/>
    <w:rsid w:val="00C24D2B"/>
    <w:rPr>
      <w:rFonts w:ascii="Gill Sans MT" w:hAnsi="Gill Sans MT"/>
      <w:sz w:val="16"/>
    </w:rPr>
  </w:style>
  <w:style w:type="paragraph" w:customStyle="1" w:styleId="Regin">
    <w:name w:val="Región"/>
    <w:link w:val="ReginCar"/>
    <w:autoRedefine/>
    <w:rsid w:val="00C172A2"/>
    <w:pPr>
      <w:spacing w:after="0" w:line="200" w:lineRule="exact"/>
    </w:pPr>
    <w:rPr>
      <w:rFonts w:ascii="Gill Sans MT" w:eastAsia="Times New Roman" w:hAnsi="Gill Sans MT" w:cs="Times New Roman"/>
      <w:b/>
      <w:sz w:val="18"/>
    </w:rPr>
  </w:style>
  <w:style w:type="character" w:customStyle="1" w:styleId="ReginCar">
    <w:name w:val="Región Car"/>
    <w:link w:val="Regin"/>
    <w:rsid w:val="00C172A2"/>
    <w:rPr>
      <w:rFonts w:ascii="Gill Sans MT" w:eastAsia="Times New Roman" w:hAnsi="Gill Sans MT" w:cs="Times New Roman"/>
      <w:b/>
      <w:sz w:val="18"/>
    </w:rPr>
  </w:style>
  <w:style w:type="character" w:customStyle="1" w:styleId="Subtitulo">
    <w:name w:val="Subtitulo"/>
    <w:basedOn w:val="Fuentedeprrafopredeter"/>
    <w:uiPriority w:val="1"/>
    <w:rsid w:val="00EE15F3"/>
    <w:rPr>
      <w:rFonts w:ascii="Gill Sans MT" w:hAnsi="Gill Sans MT"/>
      <w:sz w:val="32"/>
    </w:rPr>
  </w:style>
  <w:style w:type="paragraph" w:customStyle="1" w:styleId="Subttuloportadas">
    <w:name w:val="Subtítulo portadas"/>
    <w:link w:val="SubttuloportadasCar"/>
    <w:autoRedefine/>
    <w:rsid w:val="00E63E5A"/>
    <w:pPr>
      <w:spacing w:before="60" w:after="0" w:line="280" w:lineRule="exact"/>
      <w:jc w:val="right"/>
    </w:pPr>
    <w:rPr>
      <w:rFonts w:ascii="Gill Sans MT" w:hAnsi="Gill Sans MT"/>
      <w:b/>
      <w:sz w:val="24"/>
    </w:rPr>
  </w:style>
  <w:style w:type="character" w:customStyle="1" w:styleId="SubttuloportadasCar">
    <w:name w:val="Subtítulo portadas Car"/>
    <w:basedOn w:val="Fuentedeprrafopredeter"/>
    <w:link w:val="Subttuloportadas"/>
    <w:rsid w:val="00E63E5A"/>
    <w:rPr>
      <w:rFonts w:ascii="Gill Sans MT" w:hAnsi="Gill Sans MT"/>
      <w:b/>
      <w:sz w:val="24"/>
    </w:rPr>
  </w:style>
  <w:style w:type="paragraph" w:customStyle="1" w:styleId="Programaeducativo">
    <w:name w:val="Programa educativo"/>
    <w:link w:val="ProgramaeducativoCar"/>
    <w:autoRedefine/>
    <w:rsid w:val="00B30861"/>
    <w:pPr>
      <w:spacing w:after="0" w:line="240" w:lineRule="exact"/>
      <w:jc w:val="right"/>
    </w:pPr>
    <w:rPr>
      <w:rFonts w:ascii="Gill Sans MT" w:hAnsi="Gill Sans MT"/>
      <w:sz w:val="20"/>
    </w:rPr>
  </w:style>
  <w:style w:type="paragraph" w:customStyle="1" w:styleId="Gradoacadmico">
    <w:name w:val="Grado académico"/>
    <w:basedOn w:val="Normal"/>
    <w:link w:val="GradoacadmicoCar"/>
    <w:autoRedefine/>
    <w:rsid w:val="00403A64"/>
    <w:pPr>
      <w:spacing w:after="0" w:line="280" w:lineRule="atLeast"/>
      <w:ind w:left="1418"/>
      <w:jc w:val="right"/>
    </w:pPr>
    <w:rPr>
      <w:rFonts w:ascii="Gill Sans MT" w:hAnsi="Gill Sans MT"/>
      <w:b/>
      <w:sz w:val="24"/>
    </w:rPr>
  </w:style>
  <w:style w:type="character" w:customStyle="1" w:styleId="Modalidaddetrabajo">
    <w:name w:val="Modalidad de trabajo"/>
    <w:basedOn w:val="Fuentedeprrafopredeter"/>
    <w:uiPriority w:val="1"/>
    <w:rsid w:val="009B446C"/>
    <w:rPr>
      <w:rFonts w:ascii="Gill Sans MT" w:hAnsi="Gill Sans MT"/>
      <w:b/>
      <w:sz w:val="20"/>
    </w:rPr>
  </w:style>
  <w:style w:type="paragraph" w:customStyle="1" w:styleId="Nombredellosalumnos">
    <w:name w:val="Nombre del (los) alumno (s)"/>
    <w:basedOn w:val="Normal"/>
    <w:link w:val="NombredellosalumnosCar"/>
    <w:autoRedefine/>
    <w:rsid w:val="00403A64"/>
    <w:pPr>
      <w:spacing w:after="0" w:line="240" w:lineRule="exact"/>
      <w:ind w:left="1418"/>
      <w:jc w:val="right"/>
    </w:pPr>
    <w:rPr>
      <w:rFonts w:ascii="Gill Sans MT" w:hAnsi="Gill Sans MT"/>
      <w:b/>
      <w:sz w:val="20"/>
    </w:rPr>
  </w:style>
  <w:style w:type="character" w:customStyle="1" w:styleId="GradoacadmicoCar">
    <w:name w:val="Grado académico Car"/>
    <w:basedOn w:val="Fuentedeprrafopredeter"/>
    <w:link w:val="Gradoacadmico"/>
    <w:rsid w:val="00403A64"/>
    <w:rPr>
      <w:rFonts w:ascii="Gill Sans MT" w:hAnsi="Gill Sans MT"/>
      <w:b/>
      <w:sz w:val="24"/>
    </w:rPr>
  </w:style>
  <w:style w:type="paragraph" w:customStyle="1" w:styleId="Nombredelacadmicoa">
    <w:name w:val="Nombre del académico (a)"/>
    <w:basedOn w:val="Normal"/>
    <w:link w:val="NombredelacadmicoaCar"/>
    <w:autoRedefine/>
    <w:rsid w:val="005B148F"/>
    <w:pPr>
      <w:spacing w:after="0" w:line="240" w:lineRule="exact"/>
      <w:jc w:val="right"/>
    </w:pPr>
    <w:rPr>
      <w:rFonts w:ascii="Gill Sans MT" w:hAnsi="Gill Sans MT"/>
      <w:sz w:val="20"/>
    </w:rPr>
  </w:style>
  <w:style w:type="character" w:customStyle="1" w:styleId="NombredellosalumnosCar">
    <w:name w:val="Nombre del (los) alumno (s) Car"/>
    <w:basedOn w:val="Fuentedeprrafopredeter"/>
    <w:link w:val="Nombredellosalumnos"/>
    <w:rsid w:val="00403A64"/>
    <w:rPr>
      <w:rFonts w:ascii="Gill Sans MT" w:hAnsi="Gill Sans MT"/>
      <w:b/>
      <w:sz w:val="20"/>
    </w:rPr>
  </w:style>
  <w:style w:type="character" w:customStyle="1" w:styleId="NombredelacadmicoaCar">
    <w:name w:val="Nombre del académico (a) Car"/>
    <w:basedOn w:val="NombredellosalumnosCar"/>
    <w:link w:val="Nombredelacadmicoa"/>
    <w:rsid w:val="005B148F"/>
    <w:rPr>
      <w:rFonts w:ascii="Gill Sans MT" w:hAnsi="Gill Sans MT"/>
      <w:b w:val="0"/>
      <w:sz w:val="20"/>
    </w:rPr>
  </w:style>
  <w:style w:type="table" w:styleId="Tablaconcuadrcula">
    <w:name w:val="Table Grid"/>
    <w:basedOn w:val="Tablanormal"/>
    <w:uiPriority w:val="59"/>
    <w:rsid w:val="002A5CF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012AF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012AF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idadacadmica">
    <w:name w:val="Entidad académica"/>
    <w:link w:val="EntidadacadmicaCar"/>
    <w:rsid w:val="002853C7"/>
    <w:pPr>
      <w:spacing w:after="0" w:line="200" w:lineRule="exact"/>
      <w:jc w:val="right"/>
    </w:pPr>
    <w:rPr>
      <w:rFonts w:ascii="Gill Sans MT" w:hAnsi="Gill Sans MT"/>
      <w:b/>
      <w:sz w:val="18"/>
    </w:rPr>
  </w:style>
  <w:style w:type="paragraph" w:customStyle="1" w:styleId="Ttulodeltrabajo">
    <w:name w:val="Título del trabajo"/>
    <w:link w:val="TtulodeltrabajoCar"/>
    <w:rsid w:val="002853C7"/>
    <w:pPr>
      <w:spacing w:after="0" w:line="320" w:lineRule="exact"/>
    </w:pPr>
    <w:rPr>
      <w:rFonts w:ascii="Gill Sans MT" w:hAnsi="Gill Sans MT"/>
      <w:sz w:val="28"/>
    </w:rPr>
  </w:style>
  <w:style w:type="character" w:customStyle="1" w:styleId="ProgramaeducativoCar">
    <w:name w:val="Programa educativo Car"/>
    <w:basedOn w:val="Fuentedeprrafopredeter"/>
    <w:link w:val="Programaeducativo"/>
    <w:rsid w:val="00B30861"/>
    <w:rPr>
      <w:rFonts w:ascii="Gill Sans MT" w:hAnsi="Gill Sans MT"/>
      <w:sz w:val="20"/>
    </w:rPr>
  </w:style>
  <w:style w:type="character" w:customStyle="1" w:styleId="EntidadacadmicaCar">
    <w:name w:val="Entidad académica Car"/>
    <w:basedOn w:val="Fuentedeprrafopredeter"/>
    <w:link w:val="Entidadacadmica"/>
    <w:rsid w:val="002853C7"/>
    <w:rPr>
      <w:rFonts w:ascii="Gill Sans MT" w:hAnsi="Gill Sans MT"/>
      <w:b/>
      <w:sz w:val="18"/>
    </w:rPr>
  </w:style>
  <w:style w:type="character" w:customStyle="1" w:styleId="TtulodeltrabajoCar">
    <w:name w:val="Título del trabajo Car"/>
    <w:basedOn w:val="Fuentedeprrafopredeter"/>
    <w:link w:val="Ttulodeltrabajo"/>
    <w:rsid w:val="002853C7"/>
    <w:rPr>
      <w:rFonts w:ascii="Gill Sans MT" w:hAnsi="Gill Sans MT"/>
      <w:sz w:val="28"/>
    </w:rPr>
  </w:style>
  <w:style w:type="paragraph" w:customStyle="1" w:styleId="Modalidad">
    <w:name w:val="Modalidad"/>
    <w:link w:val="ModalidadCar"/>
    <w:rsid w:val="007705F7"/>
    <w:pPr>
      <w:spacing w:after="0" w:line="240" w:lineRule="exact"/>
      <w:jc w:val="right"/>
    </w:pPr>
    <w:rPr>
      <w:rFonts w:ascii="Gill Sans MT" w:hAnsi="Gill Sans MT"/>
      <w:sz w:val="20"/>
    </w:rPr>
  </w:style>
  <w:style w:type="paragraph" w:customStyle="1" w:styleId="Ttulo10">
    <w:name w:val="Título1"/>
    <w:next w:val="Normal"/>
    <w:link w:val="TtuloCar"/>
    <w:rsid w:val="002E1009"/>
    <w:pPr>
      <w:spacing w:after="0" w:line="280" w:lineRule="exact"/>
      <w:jc w:val="right"/>
    </w:pPr>
    <w:rPr>
      <w:rFonts w:ascii="Gill Sans MT" w:hAnsi="Gill Sans MT"/>
      <w:sz w:val="20"/>
    </w:rPr>
  </w:style>
  <w:style w:type="character" w:customStyle="1" w:styleId="TtuloCar">
    <w:name w:val="Título Car"/>
    <w:basedOn w:val="Fuentedeprrafopredeter"/>
    <w:link w:val="Ttulo10"/>
    <w:rsid w:val="002E1009"/>
    <w:rPr>
      <w:rFonts w:ascii="Gill Sans MT" w:hAnsi="Gill Sans MT"/>
      <w:sz w:val="20"/>
    </w:rPr>
  </w:style>
  <w:style w:type="paragraph" w:customStyle="1" w:styleId="Ttuloen">
    <w:name w:val="Título en"/>
    <w:link w:val="TtuloenCar"/>
    <w:autoRedefine/>
    <w:rsid w:val="005261FD"/>
    <w:pPr>
      <w:spacing w:after="0" w:line="240" w:lineRule="exact"/>
      <w:jc w:val="right"/>
    </w:pPr>
    <w:rPr>
      <w:rFonts w:ascii="Gill Sans MT" w:hAnsi="Gill Sans MT"/>
      <w:sz w:val="20"/>
    </w:rPr>
  </w:style>
  <w:style w:type="paragraph" w:customStyle="1" w:styleId="Presentan">
    <w:name w:val="Presenta (n)"/>
    <w:link w:val="PresentanCar"/>
    <w:autoRedefine/>
    <w:rsid w:val="00A67B87"/>
    <w:pPr>
      <w:spacing w:after="0" w:line="240" w:lineRule="exact"/>
      <w:jc w:val="right"/>
    </w:pPr>
    <w:rPr>
      <w:rFonts w:ascii="Gill Sans MT" w:hAnsi="Gill Sans MT"/>
      <w:b/>
      <w:sz w:val="20"/>
    </w:rPr>
  </w:style>
  <w:style w:type="character" w:customStyle="1" w:styleId="TtuloenCar">
    <w:name w:val="Título en Car"/>
    <w:basedOn w:val="Fuentedeprrafopredeter"/>
    <w:link w:val="Ttuloen"/>
    <w:rsid w:val="005261FD"/>
    <w:rPr>
      <w:rFonts w:ascii="Gill Sans MT" w:hAnsi="Gill Sans MT"/>
      <w:sz w:val="20"/>
    </w:rPr>
  </w:style>
  <w:style w:type="character" w:customStyle="1" w:styleId="PresentanCar">
    <w:name w:val="Presenta (n) Car"/>
    <w:basedOn w:val="Fuentedeprrafopredeter"/>
    <w:link w:val="Presentan"/>
    <w:rsid w:val="00A67B87"/>
    <w:rPr>
      <w:rFonts w:ascii="Gill Sans MT" w:hAnsi="Gill Sans MT"/>
      <w:b/>
      <w:sz w:val="20"/>
    </w:rPr>
  </w:style>
  <w:style w:type="paragraph" w:customStyle="1" w:styleId="Acadmico">
    <w:name w:val="Académico"/>
    <w:basedOn w:val="Normal"/>
    <w:link w:val="AcadmicoCar"/>
    <w:autoRedefine/>
    <w:rsid w:val="00313EC9"/>
    <w:pPr>
      <w:spacing w:after="0" w:line="240" w:lineRule="exact"/>
      <w:jc w:val="right"/>
    </w:pPr>
    <w:rPr>
      <w:rFonts w:ascii="Gill Sans MT" w:hAnsi="Gill Sans MT"/>
      <w:sz w:val="20"/>
    </w:rPr>
  </w:style>
  <w:style w:type="paragraph" w:customStyle="1" w:styleId="Nombredelacadmico-">
    <w:name w:val="Nombre del académico-"/>
    <w:basedOn w:val="Normal"/>
    <w:link w:val="Nombredelacadmico-Car"/>
    <w:rsid w:val="0065623B"/>
    <w:pPr>
      <w:spacing w:after="0" w:line="220" w:lineRule="exact"/>
    </w:pPr>
    <w:rPr>
      <w:rFonts w:ascii="Gill Sans MT" w:hAnsi="Gill Sans MT"/>
      <w:sz w:val="18"/>
    </w:rPr>
  </w:style>
  <w:style w:type="character" w:customStyle="1" w:styleId="AcadmicoCar">
    <w:name w:val="Académico Car"/>
    <w:basedOn w:val="Fuentedeprrafopredeter"/>
    <w:link w:val="Acadmico"/>
    <w:rsid w:val="00313EC9"/>
    <w:rPr>
      <w:rFonts w:ascii="Gill Sans MT" w:hAnsi="Gill Sans MT"/>
      <w:sz w:val="20"/>
    </w:rPr>
  </w:style>
  <w:style w:type="paragraph" w:customStyle="1" w:styleId="Acadmicoparticipante-">
    <w:name w:val="Académico participante-"/>
    <w:link w:val="Acadmicoparticipante-Car"/>
    <w:rsid w:val="00AB7234"/>
    <w:pPr>
      <w:spacing w:after="0" w:line="220" w:lineRule="exact"/>
    </w:pPr>
    <w:rPr>
      <w:rFonts w:ascii="Gill Sans MT" w:hAnsi="Gill Sans MT"/>
      <w:sz w:val="18"/>
    </w:rPr>
  </w:style>
  <w:style w:type="paragraph" w:customStyle="1" w:styleId="Acadmicoparticipante">
    <w:name w:val="Académico participante"/>
    <w:link w:val="AcadmicoparticipanteCar"/>
    <w:rsid w:val="00AB7234"/>
    <w:pPr>
      <w:spacing w:after="0" w:line="220" w:lineRule="exact"/>
    </w:pPr>
    <w:rPr>
      <w:rFonts w:ascii="Gill Sans MT" w:hAnsi="Gill Sans MT"/>
      <w:sz w:val="18"/>
    </w:rPr>
  </w:style>
  <w:style w:type="character" w:customStyle="1" w:styleId="Acadmicoparticipante-Car">
    <w:name w:val="Académico participante- Car"/>
    <w:basedOn w:val="Fuentedeprrafopredeter"/>
    <w:link w:val="Acadmicoparticipante-"/>
    <w:rsid w:val="00AB7234"/>
    <w:rPr>
      <w:rFonts w:ascii="Gill Sans MT" w:hAnsi="Gill Sans MT"/>
      <w:sz w:val="18"/>
    </w:rPr>
  </w:style>
  <w:style w:type="character" w:customStyle="1" w:styleId="AcadmicoparticipanteCar">
    <w:name w:val="Académico participante Car"/>
    <w:basedOn w:val="Fuentedeprrafopredeter"/>
    <w:link w:val="Acadmicoparticipante"/>
    <w:rsid w:val="00AB7234"/>
    <w:rPr>
      <w:rFonts w:ascii="Gill Sans MT" w:hAnsi="Gill Sans MT"/>
      <w:sz w:val="18"/>
    </w:rPr>
  </w:style>
  <w:style w:type="paragraph" w:customStyle="1" w:styleId="Entidadacadmica-">
    <w:name w:val="Entidad académica-"/>
    <w:link w:val="Entidadacadmica-Car"/>
    <w:autoRedefine/>
    <w:rsid w:val="0065623B"/>
    <w:pPr>
      <w:spacing w:after="0" w:line="220" w:lineRule="exact"/>
    </w:pPr>
    <w:rPr>
      <w:rFonts w:ascii="Gill Sans MT" w:hAnsi="Gill Sans MT"/>
      <w:sz w:val="18"/>
    </w:rPr>
  </w:style>
  <w:style w:type="paragraph" w:customStyle="1" w:styleId="Regin-">
    <w:name w:val="Región-"/>
    <w:link w:val="Regin-Car"/>
    <w:autoRedefine/>
    <w:rsid w:val="0065623B"/>
    <w:pPr>
      <w:spacing w:after="0" w:line="220" w:lineRule="exact"/>
    </w:pPr>
    <w:rPr>
      <w:rFonts w:ascii="Gill Sans MT" w:hAnsi="Gill Sans MT"/>
      <w:sz w:val="18"/>
    </w:rPr>
  </w:style>
  <w:style w:type="character" w:customStyle="1" w:styleId="Entidadacadmica-Car">
    <w:name w:val="Entidad académica- Car"/>
    <w:basedOn w:val="Fuentedeprrafopredeter"/>
    <w:link w:val="Entidadacadmica-"/>
    <w:rsid w:val="0065623B"/>
    <w:rPr>
      <w:rFonts w:ascii="Gill Sans MT" w:hAnsi="Gill Sans MT"/>
      <w:sz w:val="18"/>
    </w:rPr>
  </w:style>
  <w:style w:type="paragraph" w:customStyle="1" w:styleId="Programaeducativo-">
    <w:name w:val="Programa educativo-"/>
    <w:link w:val="Programaeducativo-Car"/>
    <w:autoRedefine/>
    <w:rsid w:val="007F3DD1"/>
    <w:pPr>
      <w:spacing w:after="0" w:line="220" w:lineRule="exact"/>
    </w:pPr>
    <w:rPr>
      <w:rFonts w:ascii="Gill Sans MT" w:hAnsi="Gill Sans MT"/>
      <w:sz w:val="18"/>
    </w:rPr>
  </w:style>
  <w:style w:type="character" w:customStyle="1" w:styleId="Regin-Car">
    <w:name w:val="Región- Car"/>
    <w:basedOn w:val="Fuentedeprrafopredeter"/>
    <w:link w:val="Regin-"/>
    <w:rsid w:val="0065623B"/>
    <w:rPr>
      <w:rFonts w:ascii="Gill Sans MT" w:hAnsi="Gill Sans MT"/>
      <w:sz w:val="18"/>
    </w:rPr>
  </w:style>
  <w:style w:type="paragraph" w:customStyle="1" w:styleId="Ttulotrabajorecepcional-">
    <w:name w:val="Título trabajo recepcional-"/>
    <w:link w:val="Ttulotrabajorecepcional-Car"/>
    <w:rsid w:val="00411959"/>
    <w:pPr>
      <w:spacing w:after="0" w:line="220" w:lineRule="exact"/>
    </w:pPr>
    <w:rPr>
      <w:rFonts w:ascii="Gill Sans MT" w:hAnsi="Gill Sans MT"/>
      <w:i/>
      <w:sz w:val="18"/>
    </w:rPr>
  </w:style>
  <w:style w:type="character" w:customStyle="1" w:styleId="Programaeducativo-Car">
    <w:name w:val="Programa educativo- Car"/>
    <w:basedOn w:val="Fuentedeprrafopredeter"/>
    <w:link w:val="Programaeducativo-"/>
    <w:rsid w:val="007F3DD1"/>
    <w:rPr>
      <w:rFonts w:ascii="Gill Sans MT" w:hAnsi="Gill Sans MT"/>
      <w:sz w:val="18"/>
    </w:rPr>
  </w:style>
  <w:style w:type="paragraph" w:customStyle="1" w:styleId="Modalidad-">
    <w:name w:val="Modalidad-"/>
    <w:basedOn w:val="Normal"/>
    <w:link w:val="Modalidad-Car"/>
    <w:rsid w:val="0016410F"/>
    <w:pPr>
      <w:spacing w:after="0" w:line="220" w:lineRule="exact"/>
    </w:pPr>
    <w:rPr>
      <w:rFonts w:ascii="Gill Sans MT" w:hAnsi="Gill Sans MT"/>
      <w:sz w:val="18"/>
    </w:rPr>
  </w:style>
  <w:style w:type="character" w:customStyle="1" w:styleId="Ttulotrabajorecepcional-Car">
    <w:name w:val="Título trabajo recepcional- Car"/>
    <w:basedOn w:val="Fuentedeprrafopredeter"/>
    <w:link w:val="Ttulotrabajorecepcional-"/>
    <w:rsid w:val="00411959"/>
    <w:rPr>
      <w:rFonts w:ascii="Gill Sans MT" w:hAnsi="Gill Sans MT"/>
      <w:i/>
      <w:sz w:val="18"/>
    </w:rPr>
  </w:style>
  <w:style w:type="paragraph" w:customStyle="1" w:styleId="Ttulo-">
    <w:name w:val="Título-"/>
    <w:basedOn w:val="Normal"/>
    <w:link w:val="Ttulo-Car"/>
    <w:rsid w:val="002E1009"/>
    <w:pPr>
      <w:spacing w:after="0" w:line="240" w:lineRule="exact"/>
    </w:pPr>
    <w:rPr>
      <w:rFonts w:ascii="Gill Sans MT" w:hAnsi="Gill Sans MT"/>
      <w:sz w:val="18"/>
    </w:rPr>
  </w:style>
  <w:style w:type="character" w:customStyle="1" w:styleId="ModalidadCar">
    <w:name w:val="Modalidad Car"/>
    <w:basedOn w:val="Fuentedeprrafopredeter"/>
    <w:link w:val="Modalidad"/>
    <w:rsid w:val="007705F7"/>
    <w:rPr>
      <w:rFonts w:ascii="Gill Sans MT" w:hAnsi="Gill Sans MT"/>
      <w:sz w:val="20"/>
    </w:rPr>
  </w:style>
  <w:style w:type="paragraph" w:customStyle="1" w:styleId="Ttuloen-">
    <w:name w:val="Título en-"/>
    <w:basedOn w:val="Normal"/>
    <w:link w:val="Ttuloen-Car"/>
    <w:rsid w:val="00A213DF"/>
    <w:pPr>
      <w:spacing w:after="0" w:line="220" w:lineRule="exact"/>
    </w:pPr>
    <w:rPr>
      <w:rFonts w:ascii="Gill Sans MT" w:hAnsi="Gill Sans MT"/>
      <w:sz w:val="18"/>
    </w:rPr>
  </w:style>
  <w:style w:type="character" w:customStyle="1" w:styleId="Ttulo-Car">
    <w:name w:val="Título- Car"/>
    <w:basedOn w:val="Fuentedeprrafopredeter"/>
    <w:link w:val="Ttulo-"/>
    <w:rsid w:val="002E1009"/>
    <w:rPr>
      <w:rFonts w:ascii="Gill Sans MT" w:hAnsi="Gill Sans MT"/>
      <w:sz w:val="18"/>
    </w:rPr>
  </w:style>
  <w:style w:type="paragraph" w:customStyle="1" w:styleId="Presentan-">
    <w:name w:val="Presenta (n)-"/>
    <w:basedOn w:val="Normal"/>
    <w:link w:val="Presentan-Car"/>
    <w:rsid w:val="00466100"/>
    <w:pPr>
      <w:spacing w:after="0" w:line="220" w:lineRule="exact"/>
    </w:pPr>
    <w:rPr>
      <w:rFonts w:ascii="Gill Sans MT" w:hAnsi="Gill Sans MT"/>
      <w:sz w:val="18"/>
    </w:rPr>
  </w:style>
  <w:style w:type="character" w:customStyle="1" w:styleId="Ttuloen-Car">
    <w:name w:val="Título en- Car"/>
    <w:basedOn w:val="Fuentedeprrafopredeter"/>
    <w:link w:val="Ttuloen-"/>
    <w:rsid w:val="00A213DF"/>
    <w:rPr>
      <w:rFonts w:ascii="Gill Sans MT" w:hAnsi="Gill Sans MT"/>
      <w:sz w:val="18"/>
    </w:rPr>
  </w:style>
  <w:style w:type="paragraph" w:customStyle="1" w:styleId="Nombredellosalumnos-legal">
    <w:name w:val="Nombre del (los) alumno (s)-legal"/>
    <w:link w:val="Nombredellosalumnos-legalCar"/>
    <w:rsid w:val="004D215C"/>
    <w:pPr>
      <w:spacing w:after="0" w:line="220" w:lineRule="exact"/>
    </w:pPr>
    <w:rPr>
      <w:rFonts w:ascii="Gill Sans MT" w:hAnsi="Gill Sans MT"/>
      <w:sz w:val="18"/>
    </w:rPr>
  </w:style>
  <w:style w:type="character" w:customStyle="1" w:styleId="Presentan-Car">
    <w:name w:val="Presenta (n)- Car"/>
    <w:basedOn w:val="Fuentedeprrafopredeter"/>
    <w:link w:val="Presentan-"/>
    <w:rsid w:val="00466100"/>
    <w:rPr>
      <w:rFonts w:ascii="Gill Sans MT" w:hAnsi="Gill Sans MT"/>
      <w:sz w:val="18"/>
    </w:rPr>
  </w:style>
  <w:style w:type="paragraph" w:customStyle="1" w:styleId="Acadmicoa-">
    <w:name w:val="Académico (a)-"/>
    <w:basedOn w:val="Normal"/>
    <w:link w:val="Acadmicoa-Car"/>
    <w:rsid w:val="00A86E2D"/>
    <w:pPr>
      <w:spacing w:after="0" w:line="220" w:lineRule="exact"/>
    </w:pPr>
    <w:rPr>
      <w:rFonts w:ascii="Gill Sans MT" w:hAnsi="Gill Sans MT"/>
      <w:sz w:val="18"/>
    </w:rPr>
  </w:style>
  <w:style w:type="character" w:customStyle="1" w:styleId="Nombredellosalumnos-legalCar">
    <w:name w:val="Nombre del (los) alumno (s)-legal Car"/>
    <w:basedOn w:val="Fuentedeprrafopredeter"/>
    <w:link w:val="Nombredellosalumnos-legal"/>
    <w:rsid w:val="004D215C"/>
    <w:rPr>
      <w:rFonts w:ascii="Gill Sans MT" w:hAnsi="Gill Sans MT"/>
      <w:sz w:val="18"/>
    </w:rPr>
  </w:style>
  <w:style w:type="character" w:customStyle="1" w:styleId="Nombredelacadmico-Car">
    <w:name w:val="Nombre del académico- Car"/>
    <w:basedOn w:val="Fuentedeprrafopredeter"/>
    <w:link w:val="Nombredelacadmico-"/>
    <w:rsid w:val="0065623B"/>
    <w:rPr>
      <w:rFonts w:ascii="Gill Sans MT" w:hAnsi="Gill Sans MT"/>
      <w:sz w:val="18"/>
    </w:rPr>
  </w:style>
  <w:style w:type="character" w:customStyle="1" w:styleId="Acadmicoa-Car">
    <w:name w:val="Académico (a)- Car"/>
    <w:basedOn w:val="Fuentedeprrafopredeter"/>
    <w:link w:val="Acadmicoa-"/>
    <w:rsid w:val="00A86E2D"/>
    <w:rPr>
      <w:rFonts w:ascii="Gill Sans MT" w:hAnsi="Gill Sans MT"/>
      <w:sz w:val="18"/>
    </w:rPr>
  </w:style>
  <w:style w:type="paragraph" w:customStyle="1" w:styleId="Prrafobsico">
    <w:name w:val="[Párrafo básico]"/>
    <w:basedOn w:val="Normal"/>
    <w:uiPriority w:val="99"/>
    <w:rsid w:val="0064551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D02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D028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D028E"/>
    <w:rPr>
      <w:sz w:val="20"/>
      <w:szCs w:val="20"/>
    </w:rPr>
  </w:style>
  <w:style w:type="paragraph" w:customStyle="1" w:styleId="TtulotablaContenidoProgramasEstratgicosTablasPE">
    <w:name w:val="Título tabla (Contenido Programas_Estratégicos:Tablas PE)"/>
    <w:basedOn w:val="Normal"/>
    <w:uiPriority w:val="99"/>
    <w:rsid w:val="005E3FAE"/>
    <w:pPr>
      <w:autoSpaceDE w:val="0"/>
      <w:autoSpaceDN w:val="0"/>
      <w:adjustRightInd w:val="0"/>
      <w:spacing w:after="0" w:line="320" w:lineRule="atLeast"/>
      <w:textAlignment w:val="center"/>
    </w:pPr>
    <w:rPr>
      <w:rFonts w:ascii="Gill Sans MT" w:hAnsi="Gill Sans MT" w:cs="Gill Sans MT"/>
      <w:color w:val="FFFFFF"/>
      <w:lang w:val="es-ES_tradnl"/>
    </w:rPr>
  </w:style>
  <w:style w:type="paragraph" w:customStyle="1" w:styleId="CategoratablaContenidoProgramasEstratgicosTablasPE">
    <w:name w:val="Categoría tabla (Contenido Programas_Estratégicos:Tablas PE)"/>
    <w:basedOn w:val="Normal"/>
    <w:uiPriority w:val="99"/>
    <w:rsid w:val="005E3FAE"/>
    <w:pPr>
      <w:autoSpaceDE w:val="0"/>
      <w:autoSpaceDN w:val="0"/>
      <w:adjustRightInd w:val="0"/>
      <w:spacing w:after="0" w:line="220" w:lineRule="atLeast"/>
      <w:jc w:val="right"/>
      <w:textAlignment w:val="center"/>
    </w:pPr>
    <w:rPr>
      <w:rFonts w:ascii="Gill Sans MT" w:hAnsi="Gill Sans MT" w:cs="Gill Sans MT"/>
      <w:color w:val="4B4B4D"/>
      <w:sz w:val="18"/>
      <w:szCs w:val="18"/>
      <w:lang w:val="es-ES_tradnl"/>
    </w:rPr>
  </w:style>
  <w:style w:type="paragraph" w:customStyle="1" w:styleId="Mes">
    <w:name w:val="Mes"/>
    <w:link w:val="MesCar"/>
    <w:rsid w:val="00EF247B"/>
    <w:pPr>
      <w:spacing w:after="0" w:line="240" w:lineRule="exact"/>
    </w:pPr>
    <w:rPr>
      <w:rFonts w:ascii="Gill Sans MT" w:hAnsi="Gill Sans MT"/>
      <w:sz w:val="20"/>
    </w:rPr>
  </w:style>
  <w:style w:type="paragraph" w:customStyle="1" w:styleId="Ao">
    <w:name w:val="Año"/>
    <w:link w:val="AoCar"/>
    <w:rsid w:val="00EF247B"/>
    <w:pPr>
      <w:spacing w:after="0" w:line="240" w:lineRule="exact"/>
    </w:pPr>
    <w:rPr>
      <w:rFonts w:ascii="Gill Sans MT" w:hAnsi="Gill Sans MT"/>
      <w:sz w:val="20"/>
    </w:rPr>
  </w:style>
  <w:style w:type="character" w:customStyle="1" w:styleId="MesCar">
    <w:name w:val="Mes Car"/>
    <w:basedOn w:val="Fuentedeprrafopredeter"/>
    <w:link w:val="Mes"/>
    <w:rsid w:val="00EF247B"/>
    <w:rPr>
      <w:rFonts w:ascii="Gill Sans MT" w:hAnsi="Gill Sans MT"/>
      <w:sz w:val="20"/>
    </w:rPr>
  </w:style>
  <w:style w:type="character" w:customStyle="1" w:styleId="AoCar">
    <w:name w:val="Año Car"/>
    <w:basedOn w:val="Fuentedeprrafopredeter"/>
    <w:link w:val="Ao"/>
    <w:rsid w:val="00EF247B"/>
    <w:rPr>
      <w:rFonts w:ascii="Gill Sans MT" w:hAnsi="Gill Sans MT"/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43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4385"/>
    <w:rPr>
      <w:b/>
      <w:bCs/>
      <w:sz w:val="20"/>
      <w:szCs w:val="20"/>
    </w:rPr>
  </w:style>
  <w:style w:type="paragraph" w:customStyle="1" w:styleId="Acadmicoa">
    <w:name w:val="Académico (a)"/>
    <w:link w:val="AcadmicoaCar"/>
    <w:rsid w:val="003E121F"/>
    <w:pPr>
      <w:spacing w:after="0" w:line="220" w:lineRule="exact"/>
    </w:pPr>
    <w:rPr>
      <w:rFonts w:ascii="Gill Sans MT" w:hAnsi="Gill Sans MT"/>
      <w:sz w:val="20"/>
    </w:rPr>
  </w:style>
  <w:style w:type="character" w:customStyle="1" w:styleId="AcadmicoaCar">
    <w:name w:val="Académico (a) Car"/>
    <w:basedOn w:val="Fuentedeprrafopredeter"/>
    <w:link w:val="Acadmicoa"/>
    <w:rsid w:val="003E121F"/>
    <w:rPr>
      <w:rFonts w:ascii="Gill Sans MT" w:hAnsi="Gill Sans MT"/>
      <w:sz w:val="20"/>
    </w:rPr>
  </w:style>
  <w:style w:type="paragraph" w:styleId="Prrafodelista">
    <w:name w:val="List Paragraph"/>
    <w:basedOn w:val="Normal"/>
    <w:uiPriority w:val="34"/>
    <w:rsid w:val="00C72F2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72F25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86F9F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C7F6C"/>
    <w:rPr>
      <w:rFonts w:ascii="Times New Roman" w:eastAsiaTheme="majorEastAsia" w:hAnsi="Times New Roman" w:cstheme="majorBidi"/>
      <w:b/>
      <w:i/>
      <w:iCs/>
      <w:sz w:val="26"/>
    </w:rPr>
  </w:style>
  <w:style w:type="paragraph" w:styleId="TtuloTDC">
    <w:name w:val="TOC Heading"/>
    <w:basedOn w:val="Ttulo1"/>
    <w:next w:val="Normal"/>
    <w:uiPriority w:val="39"/>
    <w:unhideWhenUsed/>
    <w:rsid w:val="004B0F7D"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4B0F7D"/>
    <w:pPr>
      <w:spacing w:after="100" w:line="259" w:lineRule="auto"/>
      <w:ind w:left="220"/>
    </w:pPr>
    <w:rPr>
      <w:rFonts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2A7ADE"/>
    <w:pPr>
      <w:tabs>
        <w:tab w:val="right" w:leader="dot" w:pos="8828"/>
      </w:tabs>
      <w:spacing w:after="0" w:line="360" w:lineRule="auto"/>
    </w:pPr>
    <w:rPr>
      <w:rFonts w:cs="Times New Roman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4B0F7D"/>
    <w:pPr>
      <w:spacing w:after="100" w:line="259" w:lineRule="auto"/>
      <w:ind w:left="440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4B0F7D"/>
    <w:rPr>
      <w:color w:val="0000FF" w:themeColor="hyperlink"/>
      <w:u w:val="single"/>
    </w:rPr>
  </w:style>
  <w:style w:type="paragraph" w:styleId="Cita">
    <w:name w:val="Quote"/>
    <w:aliases w:val="Cita 4 palabras"/>
    <w:basedOn w:val="Normal"/>
    <w:next w:val="Normal"/>
    <w:link w:val="CitaCar"/>
    <w:uiPriority w:val="29"/>
    <w:qFormat/>
    <w:rsid w:val="002C7F6C"/>
    <w:pPr>
      <w:spacing w:after="0" w:line="360" w:lineRule="auto"/>
      <w:ind w:left="709"/>
      <w:jc w:val="both"/>
    </w:pPr>
    <w:rPr>
      <w:rFonts w:ascii="Times New Roman" w:hAnsi="Times New Roman"/>
      <w:iCs/>
    </w:rPr>
  </w:style>
  <w:style w:type="character" w:customStyle="1" w:styleId="CitaCar">
    <w:name w:val="Cita Car"/>
    <w:aliases w:val="Cita 4 palabras Car"/>
    <w:basedOn w:val="Fuentedeprrafopredeter"/>
    <w:link w:val="Cita"/>
    <w:uiPriority w:val="29"/>
    <w:rsid w:val="002C7F6C"/>
    <w:rPr>
      <w:rFonts w:ascii="Times New Roman" w:hAnsi="Times New Roman"/>
      <w:iCs/>
    </w:rPr>
  </w:style>
  <w:style w:type="paragraph" w:customStyle="1" w:styleId="Prrafobase">
    <w:name w:val="Párrafo base"/>
    <w:basedOn w:val="Prrafobsico"/>
    <w:next w:val="Prrafoconsangra"/>
    <w:qFormat/>
    <w:rsid w:val="00A2127C"/>
    <w:pPr>
      <w:spacing w:line="360" w:lineRule="auto"/>
      <w:jc w:val="both"/>
    </w:pPr>
    <w:rPr>
      <w:rFonts w:ascii="Times New Roman" w:hAnsi="Times New Roman" w:cs="Times New Roman"/>
      <w:szCs w:val="26"/>
    </w:rPr>
  </w:style>
  <w:style w:type="paragraph" w:customStyle="1" w:styleId="Prrafoconsangra">
    <w:name w:val="Párrafo con sangría"/>
    <w:basedOn w:val="Prrafobase"/>
    <w:qFormat/>
    <w:rsid w:val="00A2127C"/>
    <w:pPr>
      <w:ind w:firstLine="709"/>
    </w:pPr>
  </w:style>
  <w:style w:type="paragraph" w:customStyle="1" w:styleId="Referencias">
    <w:name w:val="Referencias"/>
    <w:basedOn w:val="Normal"/>
    <w:qFormat/>
    <w:rsid w:val="00367BB6"/>
    <w:pPr>
      <w:spacing w:after="0" w:line="240" w:lineRule="atLeast"/>
      <w:ind w:left="709" w:hanging="709"/>
    </w:pPr>
    <w:rPr>
      <w:rFonts w:ascii="Gill Sans MT" w:eastAsia="Arial" w:hAnsi="Gill Sans MT" w:cs="Times New Roman"/>
      <w:color w:val="000000"/>
      <w:sz w:val="20"/>
      <w:szCs w:val="20"/>
    </w:rPr>
  </w:style>
  <w:style w:type="character" w:customStyle="1" w:styleId="Modalidad-Car">
    <w:name w:val="Modalidad- Car"/>
    <w:basedOn w:val="Fuentedeprrafopredeter"/>
    <w:link w:val="Modalidad-"/>
    <w:rsid w:val="0016410F"/>
    <w:rPr>
      <w:rFonts w:ascii="Gill Sans MT" w:hAnsi="Gill Sans MT"/>
      <w:sz w:val="18"/>
    </w:rPr>
  </w:style>
  <w:style w:type="paragraph" w:customStyle="1" w:styleId="Piedetabla">
    <w:name w:val="Pie de tabla"/>
    <w:basedOn w:val="Normal"/>
    <w:qFormat/>
    <w:rsid w:val="002C7F6C"/>
    <w:pPr>
      <w:spacing w:after="0" w:line="240" w:lineRule="atLeast"/>
    </w:pPr>
    <w:rPr>
      <w:rFonts w:ascii="Gill Sans MT" w:eastAsia="Arial" w:hAnsi="Gill Sans MT" w:cs="Times New Roman"/>
      <w:color w:val="000000"/>
      <w:sz w:val="20"/>
      <w:szCs w:val="20"/>
    </w:rPr>
  </w:style>
  <w:style w:type="paragraph" w:customStyle="1" w:styleId="Cita40palabrassangra">
    <w:name w:val="Cita 40 palabras sangría"/>
    <w:basedOn w:val="Prrafobsico"/>
    <w:qFormat/>
    <w:rsid w:val="002C7F6C"/>
    <w:pPr>
      <w:spacing w:line="360" w:lineRule="auto"/>
      <w:ind w:left="709" w:firstLine="567"/>
      <w:jc w:val="both"/>
    </w:pPr>
    <w:rPr>
      <w:rFonts w:ascii="Times New Roman" w:hAnsi="Times New Roman" w:cs="Times New Roman"/>
      <w:sz w:val="22"/>
      <w:szCs w:val="22"/>
    </w:rPr>
  </w:style>
  <w:style w:type="paragraph" w:customStyle="1" w:styleId="Piedefoto">
    <w:name w:val="Pie de foto"/>
    <w:basedOn w:val="Normal"/>
    <w:qFormat/>
    <w:rsid w:val="00A46C94"/>
    <w:pPr>
      <w:spacing w:after="0" w:line="360" w:lineRule="auto"/>
      <w:jc w:val="both"/>
    </w:pPr>
    <w:rPr>
      <w:rFonts w:ascii="Gill Sans MT" w:eastAsia="Arial" w:hAnsi="Gill Sans MT" w:cs="Times New Roman"/>
      <w:color w:val="000000"/>
      <w:sz w:val="20"/>
      <w:szCs w:val="20"/>
    </w:rPr>
  </w:style>
  <w:style w:type="character" w:customStyle="1" w:styleId="Maestroa">
    <w:name w:val="Maestro (a)"/>
    <w:basedOn w:val="Fuentedeprrafopredeter"/>
    <w:uiPriority w:val="1"/>
    <w:rsid w:val="00B44B99"/>
    <w:rPr>
      <w:rFonts w:ascii="Gill Sans MT" w:hAnsi="Gill Sans MT"/>
      <w:sz w:val="20"/>
    </w:rPr>
  </w:style>
  <w:style w:type="character" w:customStyle="1" w:styleId="Grado-">
    <w:name w:val="Grado-"/>
    <w:basedOn w:val="Fuentedeprrafopredeter"/>
    <w:uiPriority w:val="1"/>
    <w:rsid w:val="002D4F15"/>
    <w:rPr>
      <w:rFonts w:ascii="Gill Sans MT" w:hAnsi="Gill Sans MT"/>
      <w:sz w:val="18"/>
    </w:rPr>
  </w:style>
  <w:style w:type="character" w:customStyle="1" w:styleId="Especialistaen-">
    <w:name w:val="Especialista en-"/>
    <w:basedOn w:val="Fuentedeprrafopredeter"/>
    <w:uiPriority w:val="1"/>
    <w:rsid w:val="007B46D9"/>
    <w:rPr>
      <w:rFonts w:ascii="Gill Sans MT" w:hAnsi="Gill Sans MT"/>
      <w:sz w:val="18"/>
    </w:rPr>
  </w:style>
  <w:style w:type="character" w:customStyle="1" w:styleId="Especialistaen">
    <w:name w:val="Especialista en"/>
    <w:basedOn w:val="Fuentedeprrafopredeter"/>
    <w:uiPriority w:val="1"/>
    <w:rsid w:val="005F7D6E"/>
    <w:rPr>
      <w:rFonts w:ascii="Gill Sans MT" w:hAnsi="Gill Sans MT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F7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ibliografa">
    <w:name w:val="Bibliography"/>
    <w:basedOn w:val="Normal"/>
    <w:next w:val="Normal"/>
    <w:uiPriority w:val="37"/>
    <w:unhideWhenUsed/>
    <w:rsid w:val="00132005"/>
  </w:style>
  <w:style w:type="paragraph" w:customStyle="1" w:styleId="Encabezado1">
    <w:name w:val="Encabezado1"/>
    <w:basedOn w:val="Normal"/>
    <w:next w:val="Encabezado"/>
    <w:uiPriority w:val="99"/>
    <w:unhideWhenUsed/>
    <w:rsid w:val="00C950C3"/>
    <w:pPr>
      <w:tabs>
        <w:tab w:val="center" w:pos="4419"/>
        <w:tab w:val="right" w:pos="8838"/>
      </w:tabs>
      <w:spacing w:after="0" w:line="240" w:lineRule="auto"/>
    </w:pPr>
    <w:rPr>
      <w:rFonts w:eastAsia="Aptos"/>
      <w:kern w:val="2"/>
      <w:lang w:eastAsia="en-US"/>
      <w14:ligatures w14:val="standardContextual"/>
    </w:rPr>
  </w:style>
  <w:style w:type="paragraph" w:customStyle="1" w:styleId="Piedepgina1">
    <w:name w:val="Pie de página1"/>
    <w:basedOn w:val="Normal"/>
    <w:next w:val="Piedepgina"/>
    <w:uiPriority w:val="99"/>
    <w:unhideWhenUsed/>
    <w:rsid w:val="00C950C3"/>
    <w:pPr>
      <w:tabs>
        <w:tab w:val="center" w:pos="4419"/>
        <w:tab w:val="right" w:pos="8838"/>
      </w:tabs>
      <w:spacing w:after="0" w:line="240" w:lineRule="auto"/>
    </w:pPr>
    <w:rPr>
      <w:rFonts w:eastAsia="Aptos"/>
      <w:kern w:val="2"/>
      <w:lang w:eastAsia="en-US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351EA9"/>
    <w:rPr>
      <w:color w:val="605E5C"/>
      <w:shd w:val="clear" w:color="auto" w:fill="E1DFDD"/>
    </w:rPr>
  </w:style>
  <w:style w:type="paragraph" w:customStyle="1" w:styleId="FirstParagraph">
    <w:name w:val="First Paragraph"/>
    <w:basedOn w:val="Textoindependiente"/>
    <w:next w:val="Textoindependiente"/>
    <w:qFormat/>
    <w:rsid w:val="0081319D"/>
    <w:pPr>
      <w:spacing w:before="180" w:after="180" w:line="240" w:lineRule="auto"/>
    </w:pPr>
    <w:rPr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81319D"/>
    <w:pPr>
      <w:spacing w:after="120" w:line="259" w:lineRule="auto"/>
    </w:pPr>
    <w:rPr>
      <w:rFonts w:eastAsiaTheme="minorHAns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1319D"/>
    <w:rPr>
      <w:rFonts w:eastAsiaTheme="minorHAnsi"/>
      <w:lang w:eastAsia="en-US"/>
    </w:rPr>
  </w:style>
  <w:style w:type="paragraph" w:styleId="Revisin">
    <w:name w:val="Revision"/>
    <w:hidden/>
    <w:uiPriority w:val="99"/>
    <w:semiHidden/>
    <w:rsid w:val="00B213C7"/>
    <w:pPr>
      <w:spacing w:after="0" w:line="240" w:lineRule="auto"/>
    </w:pPr>
  </w:style>
  <w:style w:type="paragraph" w:customStyle="1" w:styleId="Compact">
    <w:name w:val="Compact"/>
    <w:basedOn w:val="Textoindependiente"/>
    <w:qFormat/>
    <w:rsid w:val="00340916"/>
    <w:pPr>
      <w:spacing w:before="36" w:after="36" w:line="240" w:lineRule="auto"/>
    </w:pPr>
    <w:rPr>
      <w:sz w:val="24"/>
      <w:szCs w:val="24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3E7EC0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29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29E3"/>
    <w:rPr>
      <w:rFonts w:ascii="Consolas" w:hAnsi="Consolas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EE2A0C"/>
    <w:pPr>
      <w:spacing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2A0C"/>
    <w:pPr>
      <w:spacing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2A0C"/>
    <w:pPr>
      <w:spacing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2A0C"/>
    <w:pPr>
      <w:spacing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2A0C"/>
    <w:pPr>
      <w:spacing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2A0C"/>
    <w:pPr>
      <w:spacing w:after="100" w:line="278" w:lineRule="auto"/>
      <w:ind w:left="1920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5281/zenodo.3960218" TargetMode="Externa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09/PGEC.1965.264137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7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km_g\OneDrive%20-%20Universidad%20Veracruzana\EME%2022-23\3941%20Documen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86B3D0AE7B4FFC829BB89A16D85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27D67-A453-4C6D-86BA-496AC996FDAC}"/>
      </w:docPartPr>
      <w:docPartBody>
        <w:p w:rsidR="009F3300" w:rsidRDefault="001C5EED">
          <w:pPr>
            <w:pStyle w:val="DD86B3D0AE7B4FFC829BB89A16D853E6"/>
          </w:pPr>
          <w:r w:rsidRPr="00800CE7">
            <w:rPr>
              <w:rStyle w:val="EntidadacadmicaCar"/>
              <w:color w:val="808080" w:themeColor="background1" w:themeShade="80"/>
            </w:rPr>
            <w:t>Haga clic aquí para e</w:t>
          </w:r>
          <w:r w:rsidRPr="00C75724">
            <w:rPr>
              <w:rStyle w:val="EntidadacadmicaCar"/>
              <w:color w:val="808080" w:themeColor="background1" w:themeShade="80"/>
            </w:rPr>
            <w:t>scrib</w:t>
          </w:r>
          <w:r>
            <w:rPr>
              <w:rStyle w:val="EntidadacadmicaCar"/>
              <w:color w:val="808080" w:themeColor="background1" w:themeShade="80"/>
            </w:rPr>
            <w:t>ir</w:t>
          </w:r>
          <w:r w:rsidRPr="00C75724">
            <w:rPr>
              <w:rStyle w:val="EntidadacadmicaCar"/>
              <w:color w:val="808080" w:themeColor="background1" w:themeShade="80"/>
            </w:rPr>
            <w:t xml:space="preserve"> el nombre de la entidad académica</w:t>
          </w:r>
        </w:p>
      </w:docPartBody>
    </w:docPart>
    <w:docPart>
      <w:docPartPr>
        <w:name w:val="9AE6C7A2E6C6482A9222D8270BB75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0DF51-A873-4E3A-8D20-EF0CA4364D5B}"/>
      </w:docPartPr>
      <w:docPartBody>
        <w:p w:rsidR="009F3300" w:rsidRDefault="001C5EED">
          <w:pPr>
            <w:pStyle w:val="9AE6C7A2E6C6482A9222D8270BB754CC"/>
          </w:pPr>
          <w:r w:rsidRPr="00C24D2B">
            <w:rPr>
              <w:rStyle w:val="ReginCar"/>
              <w:rFonts w:eastAsiaTheme="minorEastAsia"/>
              <w:color w:val="7F7F7F" w:themeColor="text1" w:themeTint="80"/>
            </w:rPr>
            <w:t>Haga clic aquí para escribir el nombre de la región</w:t>
          </w:r>
          <w:r>
            <w:rPr>
              <w:rStyle w:val="ReginCar"/>
              <w:rFonts w:eastAsiaTheme="minorEastAsia"/>
              <w:color w:val="7F7F7F" w:themeColor="text1" w:themeTint="80"/>
            </w:rPr>
            <w:t>.</w:t>
          </w:r>
        </w:p>
      </w:docPartBody>
    </w:docPart>
    <w:docPart>
      <w:docPartPr>
        <w:name w:val="941F8B49ED904DD6A3AC16BCF7933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1B998-5797-4D28-BAFD-1710C4233F99}"/>
      </w:docPartPr>
      <w:docPartBody>
        <w:p w:rsidR="009F3300" w:rsidRDefault="001C5EED">
          <w:pPr>
            <w:pStyle w:val="941F8B49ED904DD6A3AC16BCF7933DE2"/>
          </w:pPr>
          <w:r w:rsidRPr="00DB4612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C2058E3E6A024151BB7F633C4112B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8BDA0-368A-49F6-9073-E5C504B260EA}"/>
      </w:docPartPr>
      <w:docPartBody>
        <w:p w:rsidR="009F3300" w:rsidRDefault="001C5EED">
          <w:pPr>
            <w:pStyle w:val="C2058E3E6A024151BB7F633C4112B766"/>
          </w:pPr>
          <w:r w:rsidRPr="00091B6B">
            <w:rPr>
              <w:rStyle w:val="Textodelmarcadordeposicin"/>
              <w:rFonts w:ascii="Gill Sans MT" w:hAnsi="Gill Sans MT"/>
              <w:color w:val="808080" w:themeColor="background1" w:themeShade="80"/>
              <w:sz w:val="20"/>
              <w:szCs w:val="20"/>
            </w:rPr>
            <w:t>Haga clic aquí para escribir el nombre del programa educativo</w:t>
          </w:r>
        </w:p>
      </w:docPartBody>
    </w:docPart>
    <w:docPart>
      <w:docPartPr>
        <w:name w:val="3D21671CB4A04DD19D8D5E6F967B9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067F9-7F45-4C82-87E3-A73C5DDC93A8}"/>
      </w:docPartPr>
      <w:docPartBody>
        <w:p w:rsidR="009F3300" w:rsidRDefault="001C5EED">
          <w:pPr>
            <w:pStyle w:val="3D21671CB4A04DD19D8D5E6F967B9019"/>
          </w:pPr>
          <w:r w:rsidRPr="007705F7">
            <w:rPr>
              <w:rStyle w:val="Textodelmarcadordeposicin"/>
              <w:rFonts w:ascii="Gill Sans MT" w:hAnsi="Gill Sans MT"/>
              <w:sz w:val="20"/>
              <w:szCs w:val="20"/>
            </w:rPr>
            <w:t xml:space="preserve">Haga clic aquí para escribir </w:t>
          </w:r>
          <w:r>
            <w:rPr>
              <w:rStyle w:val="Textodelmarcadordeposicin"/>
              <w:rFonts w:ascii="Gill Sans MT" w:hAnsi="Gill Sans MT"/>
              <w:sz w:val="20"/>
              <w:szCs w:val="20"/>
            </w:rPr>
            <w:t>la modalidad del trabajo recepcional</w:t>
          </w:r>
        </w:p>
      </w:docPartBody>
    </w:docPart>
    <w:docPart>
      <w:docPartPr>
        <w:name w:val="E5F6871909914A8B80B3294A2C5A8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D0575-35F4-4B55-9B64-EE390012CFE3}"/>
      </w:docPartPr>
      <w:docPartBody>
        <w:p w:rsidR="009F3300" w:rsidRDefault="001C5EED">
          <w:pPr>
            <w:pStyle w:val="E5F6871909914A8B80B3294A2C5A86E3"/>
          </w:pPr>
          <w:r w:rsidRPr="00A67B87">
            <w:rPr>
              <w:rStyle w:val="Textodelmarcadordeposicin"/>
              <w:rFonts w:ascii="Gill Sans MT" w:hAnsi="Gill Sans MT"/>
              <w:color w:val="808080" w:themeColor="background1" w:themeShade="80"/>
              <w:sz w:val="20"/>
              <w:szCs w:val="20"/>
            </w:rPr>
            <w:t>Seleccione un elemento</w:t>
          </w:r>
        </w:p>
      </w:docPartBody>
    </w:docPart>
    <w:docPart>
      <w:docPartPr>
        <w:name w:val="C83D7F652F2448DB81B400B505BED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0D205-E728-42B4-8F6A-3040D504CC42}"/>
      </w:docPartPr>
      <w:docPartBody>
        <w:p w:rsidR="009F3300" w:rsidRDefault="001C5EED">
          <w:pPr>
            <w:pStyle w:val="C83D7F652F2448DB81B400B505BED5AB"/>
          </w:pPr>
          <w:r w:rsidRPr="00B51802">
            <w:rPr>
              <w:rStyle w:val="Textodelmarcadordeposicin"/>
              <w:rFonts w:ascii="Gill Sans MT" w:hAnsi="Gill Sans MT"/>
              <w:b/>
              <w:sz w:val="20"/>
              <w:szCs w:val="20"/>
            </w:rPr>
            <w:t>Haga clic aquí para escribir</w:t>
          </w:r>
          <w:r>
            <w:rPr>
              <w:rStyle w:val="Textodelmarcadordeposicin"/>
              <w:rFonts w:ascii="Gill Sans MT" w:hAnsi="Gill Sans MT"/>
              <w:b/>
              <w:sz w:val="20"/>
              <w:szCs w:val="20"/>
            </w:rPr>
            <w:t xml:space="preserve"> el nombre del (de los) alumno (s)</w:t>
          </w:r>
        </w:p>
      </w:docPartBody>
    </w:docPart>
    <w:docPart>
      <w:docPartPr>
        <w:name w:val="9599AD766A9F4C068385A09BCCAE5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C1578-42BC-4428-9527-F91E26FCE42C}"/>
      </w:docPartPr>
      <w:docPartBody>
        <w:p w:rsidR="009F3300" w:rsidRDefault="001C5EED">
          <w:pPr>
            <w:pStyle w:val="9599AD766A9F4C068385A09BCCAE5522"/>
          </w:pPr>
          <w:r w:rsidRPr="008710A1">
            <w:rPr>
              <w:rStyle w:val="Textodelmarcadordeposicin"/>
              <w:rFonts w:ascii="Gill Sans MT" w:hAnsi="Gill Sans MT"/>
              <w:sz w:val="20"/>
              <w:szCs w:val="20"/>
            </w:rPr>
            <w:t>Haga clic aquí para</w:t>
          </w:r>
          <w:r>
            <w:rPr>
              <w:rStyle w:val="Textodelmarcadordeposicin"/>
              <w:rFonts w:ascii="Gill Sans MT" w:hAnsi="Gill Sans MT"/>
              <w:sz w:val="20"/>
              <w:szCs w:val="20"/>
            </w:rPr>
            <w:t xml:space="preserve"> escribir</w:t>
          </w:r>
          <w:r w:rsidRPr="008710A1">
            <w:rPr>
              <w:rStyle w:val="Textodelmarcadordeposicin"/>
              <w:rFonts w:ascii="Gill Sans MT" w:hAnsi="Gill Sans MT"/>
              <w:sz w:val="20"/>
              <w:szCs w:val="20"/>
            </w:rPr>
            <w:t xml:space="preserve"> </w:t>
          </w:r>
          <w:r>
            <w:rPr>
              <w:rStyle w:val="Textodelmarcadordeposicin"/>
              <w:rFonts w:ascii="Gill Sans MT" w:hAnsi="Gill Sans MT"/>
              <w:sz w:val="20"/>
              <w:szCs w:val="20"/>
            </w:rPr>
            <w:t>el tipo de participación del académico (a)</w:t>
          </w:r>
        </w:p>
      </w:docPartBody>
    </w:docPart>
    <w:docPart>
      <w:docPartPr>
        <w:name w:val="85C417D1F4674B0EB0F2D62EDC9E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57345-189A-4001-8EC6-9CDA90AF9691}"/>
      </w:docPartPr>
      <w:docPartBody>
        <w:p w:rsidR="009F3300" w:rsidRDefault="001C5EED">
          <w:pPr>
            <w:pStyle w:val="85C417D1F4674B0EB0F2D62EDC9EE3F6"/>
          </w:pPr>
          <w:r w:rsidRPr="00610311">
            <w:rPr>
              <w:rStyle w:val="Textodelmarcadordeposicin"/>
              <w:rFonts w:ascii="Gill Sans MT" w:hAnsi="Gill Sans MT"/>
              <w:sz w:val="20"/>
              <w:szCs w:val="20"/>
            </w:rPr>
            <w:t>Haga clic aquí para escribir el nombre del académico (a)</w:t>
          </w:r>
        </w:p>
      </w:docPartBody>
    </w:docPart>
    <w:docPart>
      <w:docPartPr>
        <w:name w:val="D2125F1D677E4C0B86A8FC062264C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56F08-1BF2-40FC-9D06-C9B3811904E2}"/>
      </w:docPartPr>
      <w:docPartBody>
        <w:p w:rsidR="009F3300" w:rsidRDefault="001C5EED">
          <w:pPr>
            <w:pStyle w:val="D2125F1D677E4C0B86A8FC062264C262"/>
          </w:pPr>
          <w:r w:rsidRPr="00E35E78">
            <w:rPr>
              <w:rStyle w:val="Textodelmarcadordeposicin"/>
              <w:rFonts w:ascii="Gill Sans MT" w:hAnsi="Gill Sans MT"/>
              <w:sz w:val="20"/>
              <w:szCs w:val="20"/>
            </w:rPr>
            <w:t>Elija el mes</w:t>
          </w:r>
        </w:p>
      </w:docPartBody>
    </w:docPart>
    <w:docPart>
      <w:docPartPr>
        <w:name w:val="6CFFB18A015E46C5BF5BDB3839411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C5172-B689-4C05-9EF6-416A979CBEC2}"/>
      </w:docPartPr>
      <w:docPartBody>
        <w:p w:rsidR="009F3300" w:rsidRDefault="001C5EED">
          <w:pPr>
            <w:pStyle w:val="6CFFB18A015E46C5BF5BDB3839411010"/>
          </w:pPr>
          <w:r w:rsidRPr="00E35E78">
            <w:rPr>
              <w:rStyle w:val="Textodelmarcadordeposicin"/>
              <w:rFonts w:ascii="Gill Sans MT" w:hAnsi="Gill Sans MT"/>
              <w:color w:val="808080" w:themeColor="background1" w:themeShade="80"/>
              <w:sz w:val="20"/>
              <w:szCs w:val="20"/>
            </w:rPr>
            <w:t xml:space="preserve">Elija </w:t>
          </w:r>
          <w:r>
            <w:rPr>
              <w:rStyle w:val="Textodelmarcadordeposicin"/>
              <w:rFonts w:ascii="Gill Sans MT" w:hAnsi="Gill Sans MT"/>
              <w:color w:val="808080" w:themeColor="background1" w:themeShade="80"/>
              <w:sz w:val="20"/>
              <w:szCs w:val="20"/>
            </w:rPr>
            <w:t>el año</w:t>
          </w:r>
        </w:p>
      </w:docPartBody>
    </w:docPart>
    <w:docPart>
      <w:docPartPr>
        <w:name w:val="4F5AFA50345F4FF998A2C1E11D7D6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B4A1A-2C11-4F97-B468-E98B4A028B9E}"/>
      </w:docPartPr>
      <w:docPartBody>
        <w:p w:rsidR="009F3300" w:rsidRDefault="001C5EED">
          <w:pPr>
            <w:pStyle w:val="4F5AFA50345F4FF998A2C1E11D7D634A"/>
          </w:pPr>
          <w:r w:rsidRPr="006948D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ED"/>
    <w:rsid w:val="000477F7"/>
    <w:rsid w:val="000E07E0"/>
    <w:rsid w:val="00100F71"/>
    <w:rsid w:val="00161E53"/>
    <w:rsid w:val="001C5EED"/>
    <w:rsid w:val="001D79A6"/>
    <w:rsid w:val="001F089A"/>
    <w:rsid w:val="00226D0F"/>
    <w:rsid w:val="0025572E"/>
    <w:rsid w:val="00283687"/>
    <w:rsid w:val="0028614F"/>
    <w:rsid w:val="002A37E6"/>
    <w:rsid w:val="00307386"/>
    <w:rsid w:val="00356F73"/>
    <w:rsid w:val="00361509"/>
    <w:rsid w:val="003635EB"/>
    <w:rsid w:val="00383591"/>
    <w:rsid w:val="003E5284"/>
    <w:rsid w:val="003F59AA"/>
    <w:rsid w:val="00402B46"/>
    <w:rsid w:val="0043388C"/>
    <w:rsid w:val="0046279D"/>
    <w:rsid w:val="00481D10"/>
    <w:rsid w:val="00482D1A"/>
    <w:rsid w:val="00547908"/>
    <w:rsid w:val="00551D53"/>
    <w:rsid w:val="005773E4"/>
    <w:rsid w:val="00581EAF"/>
    <w:rsid w:val="005823C5"/>
    <w:rsid w:val="005856C5"/>
    <w:rsid w:val="005C6ECB"/>
    <w:rsid w:val="005D16F4"/>
    <w:rsid w:val="005D2396"/>
    <w:rsid w:val="005F3F5D"/>
    <w:rsid w:val="00602542"/>
    <w:rsid w:val="00633E8D"/>
    <w:rsid w:val="0063508D"/>
    <w:rsid w:val="00641C85"/>
    <w:rsid w:val="006F7074"/>
    <w:rsid w:val="00722937"/>
    <w:rsid w:val="007A418C"/>
    <w:rsid w:val="007C5FC7"/>
    <w:rsid w:val="007E4963"/>
    <w:rsid w:val="007F40B5"/>
    <w:rsid w:val="007F72A6"/>
    <w:rsid w:val="00825F1F"/>
    <w:rsid w:val="008D26F4"/>
    <w:rsid w:val="008E3CEF"/>
    <w:rsid w:val="009347A6"/>
    <w:rsid w:val="009F3300"/>
    <w:rsid w:val="00A13B4F"/>
    <w:rsid w:val="00A934B4"/>
    <w:rsid w:val="00AB0CE8"/>
    <w:rsid w:val="00AB6E09"/>
    <w:rsid w:val="00AF4B34"/>
    <w:rsid w:val="00B65D9D"/>
    <w:rsid w:val="00B73418"/>
    <w:rsid w:val="00B84238"/>
    <w:rsid w:val="00B940CD"/>
    <w:rsid w:val="00BA0872"/>
    <w:rsid w:val="00C36626"/>
    <w:rsid w:val="00CB2A14"/>
    <w:rsid w:val="00CB7293"/>
    <w:rsid w:val="00D41BF6"/>
    <w:rsid w:val="00D63209"/>
    <w:rsid w:val="00D820F7"/>
    <w:rsid w:val="00DB145C"/>
    <w:rsid w:val="00DC03F1"/>
    <w:rsid w:val="00DC6F5B"/>
    <w:rsid w:val="00DD6AAB"/>
    <w:rsid w:val="00E30BA2"/>
    <w:rsid w:val="00E44141"/>
    <w:rsid w:val="00EC77FA"/>
    <w:rsid w:val="00ED00CE"/>
    <w:rsid w:val="00ED25BD"/>
    <w:rsid w:val="00EE5564"/>
    <w:rsid w:val="00F31E21"/>
    <w:rsid w:val="00F6130E"/>
    <w:rsid w:val="00F71D3C"/>
    <w:rsid w:val="00F73FB8"/>
    <w:rsid w:val="00F8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tidadacadmica">
    <w:name w:val="Entidad académica"/>
    <w:link w:val="EntidadacadmicaCar"/>
    <w:pPr>
      <w:spacing w:after="0" w:line="200" w:lineRule="exact"/>
      <w:jc w:val="right"/>
    </w:pPr>
    <w:rPr>
      <w:rFonts w:ascii="Gill Sans MT" w:hAnsi="Gill Sans MT"/>
      <w:b/>
      <w:sz w:val="18"/>
    </w:rPr>
  </w:style>
  <w:style w:type="character" w:customStyle="1" w:styleId="EntidadacadmicaCar">
    <w:name w:val="Entidad académica Car"/>
    <w:basedOn w:val="Fuentedeprrafopredeter"/>
    <w:link w:val="Entidadacadmica"/>
    <w:rPr>
      <w:rFonts w:ascii="Gill Sans MT" w:hAnsi="Gill Sans MT"/>
      <w:b/>
      <w:sz w:val="18"/>
    </w:rPr>
  </w:style>
  <w:style w:type="paragraph" w:customStyle="1" w:styleId="DD86B3D0AE7B4FFC829BB89A16D853E6">
    <w:name w:val="DD86B3D0AE7B4FFC829BB89A16D853E6"/>
  </w:style>
  <w:style w:type="paragraph" w:customStyle="1" w:styleId="Regin">
    <w:name w:val="Región"/>
    <w:link w:val="ReginCar"/>
    <w:autoRedefine/>
    <w:qFormat/>
    <w:pPr>
      <w:spacing w:after="0" w:line="200" w:lineRule="exact"/>
    </w:pPr>
    <w:rPr>
      <w:rFonts w:ascii="Gill Sans MT" w:eastAsia="Times New Roman" w:hAnsi="Gill Sans MT" w:cs="Times New Roman"/>
      <w:b/>
      <w:sz w:val="16"/>
    </w:rPr>
  </w:style>
  <w:style w:type="character" w:customStyle="1" w:styleId="ReginCar">
    <w:name w:val="Región Car"/>
    <w:link w:val="Regin"/>
    <w:rPr>
      <w:rFonts w:ascii="Gill Sans MT" w:eastAsia="Times New Roman" w:hAnsi="Gill Sans MT" w:cs="Times New Roman"/>
      <w:b/>
      <w:sz w:val="16"/>
    </w:rPr>
  </w:style>
  <w:style w:type="paragraph" w:customStyle="1" w:styleId="9AE6C7A2E6C6482A9222D8270BB754CC">
    <w:name w:val="9AE6C7A2E6C6482A9222D8270BB754CC"/>
  </w:style>
  <w:style w:type="character" w:styleId="Textodelmarcadordeposicin">
    <w:name w:val="Placeholder Text"/>
    <w:basedOn w:val="Fuentedeprrafopredeter"/>
    <w:uiPriority w:val="99"/>
    <w:semiHidden/>
    <w:rsid w:val="00EC77FA"/>
    <w:rPr>
      <w:color w:val="808080"/>
    </w:rPr>
  </w:style>
  <w:style w:type="paragraph" w:customStyle="1" w:styleId="941F8B49ED904DD6A3AC16BCF7933DE2">
    <w:name w:val="941F8B49ED904DD6A3AC16BCF7933DE2"/>
  </w:style>
  <w:style w:type="paragraph" w:customStyle="1" w:styleId="C2058E3E6A024151BB7F633C4112B766">
    <w:name w:val="C2058E3E6A024151BB7F633C4112B766"/>
  </w:style>
  <w:style w:type="paragraph" w:customStyle="1" w:styleId="3D21671CB4A04DD19D8D5E6F967B9019">
    <w:name w:val="3D21671CB4A04DD19D8D5E6F967B9019"/>
  </w:style>
  <w:style w:type="paragraph" w:customStyle="1" w:styleId="E5F6871909914A8B80B3294A2C5A86E3">
    <w:name w:val="E5F6871909914A8B80B3294A2C5A86E3"/>
  </w:style>
  <w:style w:type="paragraph" w:customStyle="1" w:styleId="C83D7F652F2448DB81B400B505BED5AB">
    <w:name w:val="C83D7F652F2448DB81B400B505BED5AB"/>
  </w:style>
  <w:style w:type="paragraph" w:customStyle="1" w:styleId="9599AD766A9F4C068385A09BCCAE5522">
    <w:name w:val="9599AD766A9F4C068385A09BCCAE5522"/>
  </w:style>
  <w:style w:type="paragraph" w:customStyle="1" w:styleId="85C417D1F4674B0EB0F2D62EDC9EE3F6">
    <w:name w:val="85C417D1F4674B0EB0F2D62EDC9EE3F6"/>
  </w:style>
  <w:style w:type="paragraph" w:customStyle="1" w:styleId="D2125F1D677E4C0B86A8FC062264C262">
    <w:name w:val="D2125F1D677E4C0B86A8FC062264C262"/>
  </w:style>
  <w:style w:type="paragraph" w:customStyle="1" w:styleId="6CFFB18A015E46C5BF5BDB3839411010">
    <w:name w:val="6CFFB18A015E46C5BF5BDB3839411010"/>
  </w:style>
  <w:style w:type="paragraph" w:customStyle="1" w:styleId="4F5AFA50345F4FF998A2C1E11D7D634A">
    <w:name w:val="4F5AFA50345F4FF998A2C1E11D7D63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Mon17</b:Tag>
    <b:SourceType>Misc</b:SourceType>
    <b:Guid>{E83DB988-5236-4DA2-9E28-EE447553DEA0}</b:Guid>
    <b:Title>Curso Estadística Multivariante</b:Title>
    <b:Year>2017</b:Year>
    <b:City>Xalapa</b:City>
    <b:Author>
      <b:Author>
        <b:NameList>
          <b:Person>
            <b:Last>Montano Rivas</b:Last>
            <b:First>A.</b:First>
          </b:Person>
        </b:NameList>
      </b:Author>
    </b:Author>
    <b:PublicationTitle>Análisis de Correspondencias</b:PublicationTitle>
    <b:RefOrder>2</b:RefOrder>
  </b:Source>
  <b:Source>
    <b:Tag>Mal20</b:Tag>
    <b:SourceType>JournalArticle</b:SourceType>
    <b:Guid>{19694100-4AF8-4702-8757-6C9A92114092}</b:Guid>
    <b:Title>Impacto del COVID-19 en la Educación Superior de México</b:Title>
    <b:Year>2020</b:Year>
    <b:Author>
      <b:Author>
        <b:NameList>
          <b:Person>
            <b:Last>Malo Álvarez</b:Last>
            <b:First>S.</b:First>
          </b:Person>
          <b:Person>
            <b:Last>Maldonado Maldonado</b:Last>
            <b:First>A.</b:First>
          </b:Person>
          <b:Person>
            <b:Last>Gacel Ávila</b:Last>
            <b:First>J.</b:First>
          </b:Person>
          <b:Person>
            <b:Last>Marmolejo</b:Last>
            <b:First>F.</b:First>
          </b:Person>
        </b:NameList>
      </b:Author>
    </b:Author>
    <b:JournalName>Revista de Educación Superior en América Latina</b:JournalName>
    <b:Pages>9-14</b:Pages>
    <b:RefOrder>3</b:RefOrder>
  </b:Source>
  <b:Source>
    <b:Tag>Pro25</b:Tag>
    <b:SourceType>DocumentFromInternetSite</b:SourceType>
    <b:Guid>{1C466625-75D8-4B9C-961E-0F34E1A9D631}</b:Guid>
    <b:Title>Salud Materna y Perinatal 2013-2018</b:Title>
    <b:Year>2025</b:Year>
    <b:Author>
      <b:Author>
        <b:NameList>
          <b:Person>
            <b:Last>Salud</b:Last>
            <b:First>Programa</b:First>
            <b:Middle>Sectorial de</b:Middle>
          </b:Person>
        </b:NameList>
      </b:Author>
    </b:Author>
    <b:InternetSiteTitle>Observatorio de Mortalidad Materna</b:InternetSiteTitle>
    <b:Month>Enero</b:Month>
    <b:Day>1</b:Day>
    <b:URL>https://omm.org.mx/wp-content/uploads/2020/10/PROGRAMA-DE-ACCI%C3%93N-ESPEC%C3%8DFICO-SALUD-MATERNA-Y-PERINATAL.pdf</b:URL>
    <b:RefOrder>1</b:RefOrder>
  </b:Source>
</b:Sources>
</file>

<file path=customXml/itemProps1.xml><?xml version="1.0" encoding="utf-8"?>
<ds:datastoreItem xmlns:ds="http://schemas.openxmlformats.org/officeDocument/2006/customXml" ds:itemID="{DB6CAA36-9E98-4DC7-89DE-F6CC69C3C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3941 Documento</Template>
  <TotalTime>1913</TotalTime>
  <Pages>26</Pages>
  <Words>3733</Words>
  <Characters>20533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 melo</dc:creator>
  <cp:keywords/>
  <dc:description/>
  <cp:lastModifiedBy>GARCIA BAEZ ANGEL</cp:lastModifiedBy>
  <cp:revision>45</cp:revision>
  <cp:lastPrinted>2026-05-26T17:18:00Z</cp:lastPrinted>
  <dcterms:created xsi:type="dcterms:W3CDTF">2026-01-05T15:26:00Z</dcterms:created>
  <dcterms:modified xsi:type="dcterms:W3CDTF">2026-06-22T23:59:00Z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64a7671a3bd4527364c72e16ea7cacd8226cc77f47aae3a6e90c666e259366f9</vt:lpwstr>
  </property>
</Properties>
</file>